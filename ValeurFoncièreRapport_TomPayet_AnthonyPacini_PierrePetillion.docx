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9910846" w14:textId="1AED4532" w:rsidR="00604CC8" w:rsidRPr="00A67769" w:rsidRDefault="000523C3" w:rsidP="00C53E09">
      <w:r w:rsidRPr="00A67769"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3FA8F4BA" wp14:editId="385C4E4E">
            <wp:simplePos x="0" y="0"/>
            <wp:positionH relativeFrom="column">
              <wp:posOffset>7900670</wp:posOffset>
            </wp:positionH>
            <wp:positionV relativeFrom="paragraph">
              <wp:posOffset>-894080</wp:posOffset>
            </wp:positionV>
            <wp:extent cx="7549116" cy="11673475"/>
            <wp:effectExtent l="0" t="0" r="0" b="444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llpapp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116" cy="11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8A4" w:rsidRPr="00A67769"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0D70FADC" wp14:editId="70FE577D">
            <wp:simplePos x="0" y="0"/>
            <wp:positionH relativeFrom="column">
              <wp:posOffset>4810126</wp:posOffset>
            </wp:positionH>
            <wp:positionV relativeFrom="paragraph">
              <wp:posOffset>26670</wp:posOffset>
            </wp:positionV>
            <wp:extent cx="2320290" cy="3136089"/>
            <wp:effectExtent l="0" t="0" r="3810" b="762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i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633" cy="3141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BC4">
        <w:rPr>
          <w:noProof/>
        </w:rPr>
        <w:drawing>
          <wp:anchor distT="0" distB="0" distL="114300" distR="114300" simplePos="0" relativeHeight="251673600" behindDoc="0" locked="0" layoutInCell="1" allowOverlap="1" wp14:anchorId="17187ECB" wp14:editId="503773DF">
            <wp:simplePos x="0" y="0"/>
            <wp:positionH relativeFrom="column">
              <wp:posOffset>5394960</wp:posOffset>
            </wp:positionH>
            <wp:positionV relativeFrom="paragraph">
              <wp:posOffset>226695</wp:posOffset>
            </wp:positionV>
            <wp:extent cx="1474470" cy="1474470"/>
            <wp:effectExtent l="0" t="0" r="0" b="0"/>
            <wp:wrapThrough wrapText="bothSides">
              <wp:wrapPolygon edited="0">
                <wp:start x="0" y="0"/>
                <wp:lineTo x="0" y="21209"/>
                <wp:lineTo x="21209" y="21209"/>
                <wp:lineTo x="21209" y="0"/>
                <wp:lineTo x="0" y="0"/>
              </wp:wrapPolygon>
            </wp:wrapThrough>
            <wp:docPr id="6" name="Image 6" descr="Presse - Ecole d'Ingénieurs Paris-La Défense ESI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e - Ecole d'Ingénieurs Paris-La Défense ESILV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5E1" w:rsidRPr="00A67769">
        <w:rPr>
          <w:noProof/>
          <w:lang w:eastAsia="fr-FR"/>
        </w:rPr>
        <w:drawing>
          <wp:anchor distT="0" distB="0" distL="114300" distR="114300" simplePos="0" relativeHeight="251655165" behindDoc="1" locked="0" layoutInCell="1" allowOverlap="1" wp14:anchorId="18341FCE" wp14:editId="4B7E2FBD">
            <wp:simplePos x="0" y="0"/>
            <wp:positionH relativeFrom="column">
              <wp:posOffset>-450718</wp:posOffset>
            </wp:positionH>
            <wp:positionV relativeFrom="paragraph">
              <wp:posOffset>-1484877</wp:posOffset>
            </wp:positionV>
            <wp:extent cx="7548880" cy="1213485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llpapp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213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71A68" w14:textId="38AF12D1" w:rsidR="00E433BB" w:rsidRPr="00A67769" w:rsidRDefault="006938A4" w:rsidP="00AB7FF9">
      <w:pPr>
        <w:tabs>
          <w:tab w:val="left" w:pos="6433"/>
        </w:tabs>
      </w:pPr>
      <w:r w:rsidRPr="00A6776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1554595" wp14:editId="0E2A71F1">
                <wp:simplePos x="0" y="0"/>
                <wp:positionH relativeFrom="page">
                  <wp:align>left</wp:align>
                </wp:positionH>
                <wp:positionV relativeFrom="paragraph">
                  <wp:posOffset>396240</wp:posOffset>
                </wp:positionV>
                <wp:extent cx="5962650" cy="1035700"/>
                <wp:effectExtent l="0" t="0" r="19050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1035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35032" w14:textId="77777777" w:rsidR="00482CD5" w:rsidRDefault="00482CD5" w:rsidP="009D5B6D">
                            <w:pPr>
                              <w:spacing w:before="240" w:after="120" w:line="360" w:lineRule="auto"/>
                              <w:ind w:firstLine="708"/>
                              <w:rPr>
                                <w:sz w:val="28"/>
                                <w:szCs w:val="24"/>
                              </w:rPr>
                            </w:pPr>
                            <w:r w:rsidRPr="009D5B6D">
                              <w:rPr>
                                <w:sz w:val="28"/>
                                <w:szCs w:val="24"/>
                              </w:rPr>
                              <w:t xml:space="preserve">RAPPORT DE CONCEPTION D’UN ALGORITHME </w:t>
                            </w:r>
                          </w:p>
                          <w:p w14:paraId="0380274B" w14:textId="063B336C" w:rsidR="00482CD5" w:rsidRPr="009D5B6D" w:rsidRDefault="00482CD5" w:rsidP="009D5B6D">
                            <w:pPr>
                              <w:spacing w:before="240" w:after="120" w:line="360" w:lineRule="auto"/>
                              <w:ind w:left="708" w:firstLine="708"/>
                              <w:rPr>
                                <w:sz w:val="28"/>
                                <w:szCs w:val="24"/>
                              </w:rPr>
                            </w:pPr>
                            <w:r w:rsidRPr="009D5B6D">
                              <w:rPr>
                                <w:sz w:val="28"/>
                                <w:szCs w:val="24"/>
                              </w:rPr>
                              <w:t>K-NEAREST</w:t>
                            </w:r>
                            <w:r>
                              <w:rPr>
                                <w:sz w:val="28"/>
                                <w:szCs w:val="24"/>
                              </w:rPr>
                              <w:t xml:space="preserve"> Neighbors (KNN)</w:t>
                            </w:r>
                          </w:p>
                          <w:p w14:paraId="044261DA" w14:textId="66701CD8" w:rsidR="00482CD5" w:rsidRPr="009D5B6D" w:rsidRDefault="00482CD5" w:rsidP="004456D6">
                            <w:pPr>
                              <w:ind w:firstLine="708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C16A55F" w14:textId="15791722" w:rsidR="00482CD5" w:rsidRPr="009D5B6D" w:rsidRDefault="00482CD5" w:rsidP="006938A4">
                            <w:pPr>
                              <w:ind w:firstLine="708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54595" id="Rectangle 3" o:spid="_x0000_s1026" style="position:absolute;margin-left:0;margin-top:31.2pt;width:469.5pt;height:81.55pt;z-index:-25165926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" fillcolor="#4472c4 [3204]" strokecolor="#1f3763 [1604]" strokeweight="1pt">
                <v:textbox>
                  <w:txbxContent>
                    <w:p w14:paraId="50135032" w14:textId="77777777" w:rsidR="00482CD5" w:rsidRDefault="00482CD5" w:rsidP="009D5B6D">
                      <w:pPr>
                        <w:spacing w:before="240" w:after="120" w:line="360" w:lineRule="auto"/>
                        <w:ind w:firstLine="708"/>
                        <w:rPr>
                          <w:sz w:val="28"/>
                          <w:szCs w:val="24"/>
                        </w:rPr>
                      </w:pPr>
                      <w:r w:rsidRPr="009D5B6D">
                        <w:rPr>
                          <w:sz w:val="28"/>
                          <w:szCs w:val="24"/>
                        </w:rPr>
                        <w:t xml:space="preserve">RAPPORT DE CONCEPTION D’UN ALGORITHME </w:t>
                      </w:r>
                    </w:p>
                    <w:p w14:paraId="0380274B" w14:textId="063B336C" w:rsidR="00482CD5" w:rsidRPr="009D5B6D" w:rsidRDefault="00482CD5" w:rsidP="009D5B6D">
                      <w:pPr>
                        <w:spacing w:before="240" w:after="120" w:line="360" w:lineRule="auto"/>
                        <w:ind w:left="708" w:firstLine="708"/>
                        <w:rPr>
                          <w:sz w:val="28"/>
                          <w:szCs w:val="24"/>
                        </w:rPr>
                      </w:pPr>
                      <w:r w:rsidRPr="009D5B6D">
                        <w:rPr>
                          <w:sz w:val="28"/>
                          <w:szCs w:val="24"/>
                        </w:rPr>
                        <w:t>K-NEAREST</w:t>
                      </w:r>
                      <w:r>
                        <w:rPr>
                          <w:sz w:val="28"/>
                          <w:szCs w:val="24"/>
                        </w:rPr>
                        <w:t xml:space="preserve"> Neighbors (KNN)</w:t>
                      </w:r>
                    </w:p>
                    <w:p w14:paraId="044261DA" w14:textId="66701CD8" w:rsidR="00482CD5" w:rsidRPr="009D5B6D" w:rsidRDefault="00482CD5" w:rsidP="004456D6">
                      <w:pPr>
                        <w:ind w:firstLine="708"/>
                        <w:jc w:val="center"/>
                        <w:rPr>
                          <w:lang w:val="en-US"/>
                        </w:rPr>
                      </w:pPr>
                    </w:p>
                    <w:p w14:paraId="5C16A55F" w14:textId="15791722" w:rsidR="00482CD5" w:rsidRPr="009D5B6D" w:rsidRDefault="00482CD5" w:rsidP="006938A4">
                      <w:pPr>
                        <w:ind w:firstLine="708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AB7FF9">
        <w:tab/>
      </w:r>
    </w:p>
    <w:p w14:paraId="16A43C44" w14:textId="50C1DFAF" w:rsidR="00E433BB" w:rsidRDefault="00E433BB" w:rsidP="006938A4"/>
    <w:p w14:paraId="3EB329C5" w14:textId="6A9D7D81" w:rsidR="006938A4" w:rsidRDefault="006938A4" w:rsidP="006938A4"/>
    <w:p w14:paraId="0572D03C" w14:textId="7672711C" w:rsidR="006938A4" w:rsidRPr="00A67769" w:rsidRDefault="006938A4" w:rsidP="006938A4"/>
    <w:p w14:paraId="73D0DA90" w14:textId="76FFD299" w:rsidR="005A4BC4" w:rsidRPr="00A67769" w:rsidRDefault="006938A4" w:rsidP="00A67769">
      <w:pPr>
        <w:rPr>
          <w:rFonts w:eastAsiaTheme="majorEastAsia" w:cstheme="majorBidi"/>
          <w:szCs w:val="32"/>
        </w:rPr>
      </w:pPr>
      <w:r w:rsidRPr="00A6776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0" behindDoc="1" locked="0" layoutInCell="1" allowOverlap="1" wp14:anchorId="69AB4BDA" wp14:editId="41F4092D">
                <wp:simplePos x="0" y="0"/>
                <wp:positionH relativeFrom="column">
                  <wp:posOffset>-657225</wp:posOffset>
                </wp:positionH>
                <wp:positionV relativeFrom="paragraph">
                  <wp:posOffset>380366</wp:posOffset>
                </wp:positionV>
                <wp:extent cx="7773825" cy="527050"/>
                <wp:effectExtent l="0" t="0" r="1778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825" cy="527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A54F1" w14:textId="77777777" w:rsidR="00482CD5" w:rsidRPr="006938A4" w:rsidRDefault="00482CD5" w:rsidP="006938A4">
                            <w:pPr>
                              <w:spacing w:line="120" w:lineRule="auto"/>
                              <w:ind w:left="2126" w:firstLine="709"/>
                              <w:rPr>
                                <w:sz w:val="4"/>
                                <w:szCs w:val="2"/>
                              </w:rPr>
                            </w:pPr>
                          </w:p>
                          <w:p w14:paraId="19831CBB" w14:textId="4D13550B" w:rsidR="00482CD5" w:rsidRDefault="00482CD5" w:rsidP="006938A4">
                            <w:pPr>
                              <w:spacing w:line="240" w:lineRule="auto"/>
                              <w:ind w:left="2126" w:firstLine="709"/>
                            </w:pPr>
                            <w:r>
                              <w:t xml:space="preserve">  Réalisé par Pierre </w:t>
                            </w:r>
                            <w:proofErr w:type="spellStart"/>
                            <w:r>
                              <w:t>Pétillion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55F20361" w14:textId="77777777" w:rsidR="00482CD5" w:rsidRDefault="00482CD5" w:rsidP="00CC385B">
                            <w:pPr>
                              <w:spacing w:line="240" w:lineRule="auto"/>
                              <w:ind w:left="2124" w:firstLine="708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B4BDA" id="Rectangle 4" o:spid="_x0000_s1027" style="position:absolute;margin-left:-51.75pt;margin-top:29.95pt;width:612.1pt;height:41.5pt;z-index:-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" fillcolor="#4472c4 [3204]" strokecolor="#1f3763 [1604]" strokeweight="1pt">
                <v:textbox>
                  <w:txbxContent>
                    <w:p w14:paraId="21EA54F1" w14:textId="77777777" w:rsidR="00482CD5" w:rsidRPr="006938A4" w:rsidRDefault="00482CD5" w:rsidP="006938A4">
                      <w:pPr>
                        <w:spacing w:line="120" w:lineRule="auto"/>
                        <w:ind w:left="2126" w:firstLine="709"/>
                        <w:rPr>
                          <w:sz w:val="4"/>
                          <w:szCs w:val="2"/>
                        </w:rPr>
                      </w:pPr>
                    </w:p>
                    <w:p w14:paraId="19831CBB" w14:textId="4D13550B" w:rsidR="00482CD5" w:rsidRDefault="00482CD5" w:rsidP="006938A4">
                      <w:pPr>
                        <w:spacing w:line="240" w:lineRule="auto"/>
                        <w:ind w:left="2126" w:firstLine="709"/>
                      </w:pPr>
                      <w:r>
                        <w:t xml:space="preserve">  Réalisé par Pierre </w:t>
                      </w:r>
                      <w:proofErr w:type="spellStart"/>
                      <w:r>
                        <w:t>Pétillion</w:t>
                      </w:r>
                      <w:proofErr w:type="spellEnd"/>
                      <w:r>
                        <w:t xml:space="preserve"> </w:t>
                      </w:r>
                    </w:p>
                    <w:p w14:paraId="55F20361" w14:textId="77777777" w:rsidR="00482CD5" w:rsidRDefault="00482CD5" w:rsidP="00CC385B">
                      <w:pPr>
                        <w:spacing w:line="240" w:lineRule="auto"/>
                        <w:ind w:left="2124" w:firstLine="708"/>
                      </w:pPr>
                    </w:p>
                  </w:txbxContent>
                </v:textbox>
              </v:rect>
            </w:pict>
          </mc:Fallback>
        </mc:AlternateContent>
      </w:r>
      <w:r w:rsidR="005A4BC4">
        <w:rPr>
          <w:noProof/>
        </w:rPr>
        <w:drawing>
          <wp:anchor distT="0" distB="0" distL="114300" distR="114300" simplePos="0" relativeHeight="251674624" behindDoc="0" locked="0" layoutInCell="1" allowOverlap="1" wp14:anchorId="53D66D9B" wp14:editId="1D3CC0E9">
            <wp:simplePos x="0" y="0"/>
            <wp:positionH relativeFrom="page">
              <wp:posOffset>87630</wp:posOffset>
            </wp:positionH>
            <wp:positionV relativeFrom="page">
              <wp:posOffset>9563100</wp:posOffset>
            </wp:positionV>
            <wp:extent cx="3645587" cy="1059180"/>
            <wp:effectExtent l="0" t="0" r="0" b="7620"/>
            <wp:wrapThrough wrapText="bothSides">
              <wp:wrapPolygon edited="0">
                <wp:start x="2032" y="0"/>
                <wp:lineTo x="1242" y="1165"/>
                <wp:lineTo x="0" y="5050"/>
                <wp:lineTo x="0" y="14763"/>
                <wp:lineTo x="677" y="18647"/>
                <wp:lineTo x="677" y="19036"/>
                <wp:lineTo x="1806" y="21367"/>
                <wp:lineTo x="1919" y="21367"/>
                <wp:lineTo x="4176" y="21367"/>
                <wp:lineTo x="4402" y="21367"/>
                <wp:lineTo x="5531" y="18647"/>
                <wp:lineTo x="15915" y="18647"/>
                <wp:lineTo x="21446" y="16317"/>
                <wp:lineTo x="21446" y="6604"/>
                <wp:lineTo x="12303" y="6216"/>
                <wp:lineTo x="12529" y="3885"/>
                <wp:lineTo x="4176" y="0"/>
                <wp:lineTo x="2032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87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769" w:rsidRPr="00A67769">
        <w:rPr>
          <w:rFonts w:eastAsiaTheme="majorEastAsia" w:cstheme="majorBidi"/>
          <w:szCs w:val="32"/>
        </w:rPr>
        <w:br w:type="page"/>
      </w:r>
    </w:p>
    <w:bookmarkStart w:id="0" w:name="_Toc503110828" w:displacedByCustomXml="next"/>
    <w:sdt>
      <w:sdtPr>
        <w:rPr>
          <w:rFonts w:ascii="Arial" w:eastAsiaTheme="minorHAnsi" w:hAnsi="Arial" w:cstheme="minorBidi"/>
          <w:color w:val="auto"/>
          <w:sz w:val="32"/>
          <w:szCs w:val="22"/>
          <w:lang w:eastAsia="en-US"/>
        </w:rPr>
        <w:id w:val="1067147686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35EE7AE" w14:textId="05F6374F" w:rsidR="00C83AD5" w:rsidRPr="001C2438" w:rsidRDefault="00C83AD5" w:rsidP="00190C3E">
          <w:pPr>
            <w:pStyle w:val="En-ttedetabledesmatires"/>
            <w:jc w:val="center"/>
            <w:rPr>
              <w:color w:val="FF0000"/>
            </w:rPr>
          </w:pPr>
          <w:r>
            <w:t>Table des matières</w:t>
          </w:r>
        </w:p>
        <w:p w14:paraId="57FFCDBC" w14:textId="716403A5" w:rsidR="00F13587" w:rsidRDefault="00C83AD5">
          <w:pPr>
            <w:pStyle w:val="TM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761190" w:history="1">
            <w:r w:rsidR="00F13587" w:rsidRPr="00A90A56">
              <w:rPr>
                <w:rStyle w:val="Lienhypertexte"/>
                <w:noProof/>
              </w:rPr>
              <w:t>Introduction</w:t>
            </w:r>
            <w:r w:rsidR="00F13587">
              <w:rPr>
                <w:noProof/>
                <w:webHidden/>
              </w:rPr>
              <w:tab/>
            </w:r>
            <w:r w:rsidR="00F13587">
              <w:rPr>
                <w:noProof/>
                <w:webHidden/>
              </w:rPr>
              <w:fldChar w:fldCharType="begin"/>
            </w:r>
            <w:r w:rsidR="00F13587">
              <w:rPr>
                <w:noProof/>
                <w:webHidden/>
              </w:rPr>
              <w:instrText xml:space="preserve"> PAGEREF _Toc69761190 \h </w:instrText>
            </w:r>
            <w:r w:rsidR="00F13587">
              <w:rPr>
                <w:noProof/>
                <w:webHidden/>
              </w:rPr>
            </w:r>
            <w:r w:rsidR="00F13587">
              <w:rPr>
                <w:noProof/>
                <w:webHidden/>
              </w:rPr>
              <w:fldChar w:fldCharType="separate"/>
            </w:r>
            <w:r w:rsidR="00F13587">
              <w:rPr>
                <w:noProof/>
                <w:webHidden/>
              </w:rPr>
              <w:t>2</w:t>
            </w:r>
            <w:r w:rsidR="00F13587">
              <w:rPr>
                <w:noProof/>
                <w:webHidden/>
              </w:rPr>
              <w:fldChar w:fldCharType="end"/>
            </w:r>
          </w:hyperlink>
        </w:p>
        <w:p w14:paraId="0B847DF1" w14:textId="5C51F824" w:rsidR="00F13587" w:rsidRDefault="00F13587">
          <w:pPr>
            <w:pStyle w:val="TM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61191" w:history="1">
            <w:r w:rsidRPr="00A90A56">
              <w:rPr>
                <w:rStyle w:val="Lienhypertexte"/>
                <w:noProof/>
              </w:rPr>
              <w:t>Méthode de résolution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3574" w14:textId="1B5F1BD4" w:rsidR="00F13587" w:rsidRDefault="00F13587">
          <w:pPr>
            <w:pStyle w:val="TM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61192" w:history="1">
            <w:r w:rsidRPr="00A90A56">
              <w:rPr>
                <w:rStyle w:val="Lienhypertexte"/>
                <w:noProof/>
              </w:rPr>
              <w:t>Méthode de résolution Retenu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981A" w14:textId="36085657" w:rsidR="00F13587" w:rsidRDefault="00F13587">
          <w:pPr>
            <w:pStyle w:val="TM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61193" w:history="1">
            <w:r w:rsidRPr="00A90A56">
              <w:rPr>
                <w:rStyle w:val="Lienhypertexte"/>
                <w:noProof/>
              </w:rPr>
              <w:t>Processus d’importation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0C1D" w14:textId="664497D5" w:rsidR="00F13587" w:rsidRDefault="00F13587">
          <w:pPr>
            <w:pStyle w:val="TM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61194" w:history="1">
            <w:r w:rsidRPr="00A90A56">
              <w:rPr>
                <w:rStyle w:val="Lienhypertexte"/>
                <w:noProof/>
              </w:rPr>
              <w:t>Processus d’apprentissage des datas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C993E" w14:textId="388FDE31" w:rsidR="00F13587" w:rsidRDefault="00F13587">
          <w:pPr>
            <w:pStyle w:val="TM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61195" w:history="1">
            <w:r w:rsidRPr="00A90A56">
              <w:rPr>
                <w:rStyle w:val="Lienhypertexte"/>
                <w:noProof/>
              </w:rPr>
              <w:t>Processus de remplissage de finalTest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F97CC" w14:textId="041FBFB0" w:rsidR="00F13587" w:rsidRDefault="00F13587">
          <w:pPr>
            <w:pStyle w:val="TM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61196" w:history="1">
            <w:r w:rsidRPr="00A90A56">
              <w:rPr>
                <w:rStyle w:val="Lienhypertexte"/>
                <w:noProof/>
              </w:rPr>
              <w:t>Temps d’exécution du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F3065" w14:textId="4447D15A" w:rsidR="00F13587" w:rsidRDefault="00F13587">
          <w:pPr>
            <w:pStyle w:val="TM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61197" w:history="1">
            <w:r w:rsidRPr="00A90A56">
              <w:rPr>
                <w:rStyle w:val="Lienhypertexte"/>
                <w:noProof/>
              </w:rPr>
              <w:t>Problème rencontré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070E1" w14:textId="41722BDD" w:rsidR="00F13587" w:rsidRDefault="00F13587">
          <w:pPr>
            <w:pStyle w:val="TM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61198" w:history="1">
            <w:r w:rsidRPr="00A90A56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1D6D" w14:textId="2A672794" w:rsidR="007A7E7A" w:rsidRPr="000523C3" w:rsidRDefault="00C83AD5" w:rsidP="000523C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0" w:displacedByCustomXml="prev"/>
    <w:p w14:paraId="61AB7095" w14:textId="4A95D927" w:rsidR="00D22A7B" w:rsidRDefault="00AB7FF9" w:rsidP="00D22A7B">
      <w:pPr>
        <w:pStyle w:val="Titre1"/>
        <w:jc w:val="center"/>
      </w:pPr>
      <w:bookmarkStart w:id="1" w:name="_Toc69761190"/>
      <w:r>
        <w:t>Introduction</w:t>
      </w:r>
      <w:bookmarkEnd w:id="1"/>
    </w:p>
    <w:p w14:paraId="71B88D60" w14:textId="77777777" w:rsidR="004116F6" w:rsidRPr="004116F6" w:rsidRDefault="004116F6" w:rsidP="004116F6"/>
    <w:p w14:paraId="05155A3D" w14:textId="2689F3D8" w:rsidR="003F0C67" w:rsidRDefault="00190C3E" w:rsidP="004116F6">
      <w:pPr>
        <w:jc w:val="both"/>
        <w:rPr>
          <w:sz w:val="28"/>
          <w:szCs w:val="28"/>
        </w:rPr>
      </w:pPr>
      <w:r w:rsidRPr="006F5EED">
        <w:rPr>
          <w:sz w:val="28"/>
          <w:szCs w:val="28"/>
        </w:rPr>
        <w:t xml:space="preserve">Dans le cadre d’un projet </w:t>
      </w:r>
      <w:r w:rsidR="004E0A50" w:rsidRPr="006F5EED">
        <w:rPr>
          <w:sz w:val="28"/>
          <w:szCs w:val="28"/>
        </w:rPr>
        <w:t>du</w:t>
      </w:r>
      <w:r w:rsidR="000476D8" w:rsidRPr="006F5EED">
        <w:rPr>
          <w:sz w:val="28"/>
          <w:szCs w:val="28"/>
        </w:rPr>
        <w:t xml:space="preserve"> </w:t>
      </w:r>
      <w:r w:rsidR="009B206E" w:rsidRPr="006F5EED">
        <w:rPr>
          <w:sz w:val="28"/>
          <w:szCs w:val="28"/>
        </w:rPr>
        <w:t>second</w:t>
      </w:r>
      <w:r w:rsidRPr="006F5EED">
        <w:rPr>
          <w:sz w:val="28"/>
          <w:szCs w:val="28"/>
        </w:rPr>
        <w:t xml:space="preserve"> semestre</w:t>
      </w:r>
      <w:r w:rsidR="003F0C67" w:rsidRPr="006F5EED">
        <w:rPr>
          <w:sz w:val="28"/>
          <w:szCs w:val="28"/>
        </w:rPr>
        <w:t xml:space="preserve"> au sein de l’ESILV</w:t>
      </w:r>
      <w:r w:rsidRPr="006F5EED">
        <w:rPr>
          <w:sz w:val="28"/>
          <w:szCs w:val="28"/>
        </w:rPr>
        <w:t xml:space="preserve">, nous </w:t>
      </w:r>
      <w:r w:rsidR="004E0A50" w:rsidRPr="006F5EED">
        <w:rPr>
          <w:sz w:val="28"/>
          <w:szCs w:val="28"/>
        </w:rPr>
        <w:t xml:space="preserve">avons </w:t>
      </w:r>
      <w:r w:rsidR="007A7E7A" w:rsidRPr="006F5EED">
        <w:rPr>
          <w:sz w:val="28"/>
          <w:szCs w:val="28"/>
        </w:rPr>
        <w:t xml:space="preserve">dû </w:t>
      </w:r>
      <w:r w:rsidR="00250443">
        <w:rPr>
          <w:sz w:val="28"/>
          <w:szCs w:val="28"/>
        </w:rPr>
        <w:t xml:space="preserve">développer un algorithme </w:t>
      </w:r>
      <w:r w:rsidR="005E59A3">
        <w:rPr>
          <w:sz w:val="28"/>
          <w:szCs w:val="28"/>
        </w:rPr>
        <w:t xml:space="preserve">représentant la méthode des k plus proches voisins. L’objectif est de prédire </w:t>
      </w:r>
      <w:r w:rsidR="00F13587">
        <w:rPr>
          <w:sz w:val="28"/>
          <w:szCs w:val="28"/>
        </w:rPr>
        <w:t>les classes</w:t>
      </w:r>
      <w:r w:rsidR="005E59A3">
        <w:rPr>
          <w:sz w:val="28"/>
          <w:szCs w:val="28"/>
        </w:rPr>
        <w:t xml:space="preserve"> d’</w:t>
      </w:r>
      <w:r w:rsidR="00F13587">
        <w:rPr>
          <w:sz w:val="28"/>
          <w:szCs w:val="28"/>
        </w:rPr>
        <w:t>un</w:t>
      </w:r>
      <w:r w:rsidR="005E59A3">
        <w:rPr>
          <w:sz w:val="28"/>
          <w:szCs w:val="28"/>
        </w:rPr>
        <w:t xml:space="preserve"> ensemble de donné</w:t>
      </w:r>
      <w:r w:rsidR="00F13587">
        <w:rPr>
          <w:sz w:val="28"/>
          <w:szCs w:val="28"/>
        </w:rPr>
        <w:t>e</w:t>
      </w:r>
      <w:r w:rsidR="005E59A3">
        <w:rPr>
          <w:sz w:val="28"/>
          <w:szCs w:val="28"/>
        </w:rPr>
        <w:t xml:space="preserve">s grâce à un autre </w:t>
      </w:r>
      <w:proofErr w:type="spellStart"/>
      <w:r w:rsidR="00482CD5">
        <w:rPr>
          <w:sz w:val="28"/>
          <w:szCs w:val="28"/>
        </w:rPr>
        <w:t>dataset</w:t>
      </w:r>
      <w:proofErr w:type="spellEnd"/>
      <w:r w:rsidR="005E59A3">
        <w:rPr>
          <w:sz w:val="28"/>
          <w:szCs w:val="28"/>
        </w:rPr>
        <w:t>.</w:t>
      </w:r>
    </w:p>
    <w:p w14:paraId="18FA3F82" w14:textId="77777777" w:rsidR="00D22A7B" w:rsidRDefault="00D22A7B" w:rsidP="003F0C67">
      <w:pPr>
        <w:rPr>
          <w:sz w:val="28"/>
          <w:szCs w:val="28"/>
        </w:rPr>
      </w:pPr>
    </w:p>
    <w:p w14:paraId="076FAAC5" w14:textId="410B3E8C" w:rsidR="00D22A7B" w:rsidRPr="00D22A7B" w:rsidRDefault="00761E91" w:rsidP="00D22A7B">
      <w:pPr>
        <w:pStyle w:val="Titre1"/>
        <w:jc w:val="center"/>
      </w:pPr>
      <w:bookmarkStart w:id="2" w:name="_Toc69761191"/>
      <w:r>
        <w:t>Méthode de résolution</w:t>
      </w:r>
      <w:r w:rsidR="00D22A7B">
        <w:t xml:space="preserve"> </w:t>
      </w:r>
      <w:r w:rsidR="00E10E50">
        <w:t>i</w:t>
      </w:r>
      <w:r w:rsidR="00D22A7B">
        <w:t>nitial</w:t>
      </w:r>
      <w:r w:rsidR="00E10E50">
        <w:t>e</w:t>
      </w:r>
      <w:bookmarkEnd w:id="2"/>
    </w:p>
    <w:p w14:paraId="43249553" w14:textId="77777777" w:rsidR="00E10E50" w:rsidRDefault="00E10E50" w:rsidP="00761E91"/>
    <w:p w14:paraId="6DA38265" w14:textId="3DC92CFE" w:rsidR="00761E91" w:rsidRPr="00E10E50" w:rsidRDefault="00E10E50" w:rsidP="00761E91">
      <w:pPr>
        <w:rPr>
          <w:u w:val="single"/>
        </w:rPr>
      </w:pPr>
      <w:r>
        <w:rPr>
          <w:u w:val="single"/>
        </w:rPr>
        <w:t>P</w:t>
      </w:r>
      <w:r w:rsidR="00761E91" w:rsidRPr="00E10E50">
        <w:rPr>
          <w:u w:val="single"/>
        </w:rPr>
        <w:t>rincipe de mon algorithme</w:t>
      </w:r>
      <w:r w:rsidR="00D22A7B" w:rsidRPr="00E10E50">
        <w:rPr>
          <w:u w:val="single"/>
        </w:rPr>
        <w:t xml:space="preserve"> initi</w:t>
      </w:r>
      <w:r>
        <w:rPr>
          <w:u w:val="single"/>
        </w:rPr>
        <w:t xml:space="preserve">al </w:t>
      </w:r>
      <w:r w:rsidR="00761E91" w:rsidRPr="00E10E50">
        <w:rPr>
          <w:u w:val="single"/>
        </w:rPr>
        <w:t>:</w:t>
      </w:r>
    </w:p>
    <w:p w14:paraId="4E4A0657" w14:textId="126F3D1E" w:rsidR="00761E91" w:rsidRDefault="00E10E50" w:rsidP="004116F6">
      <w:pPr>
        <w:pStyle w:val="Paragraphedeliste"/>
        <w:numPr>
          <w:ilvl w:val="0"/>
          <w:numId w:val="5"/>
        </w:numPr>
        <w:jc w:val="both"/>
      </w:pPr>
      <w:r>
        <w:t>L</w:t>
      </w:r>
      <w:r w:rsidR="00761E91">
        <w:t>es fichier</w:t>
      </w:r>
      <w:r w:rsidR="00D22A7B">
        <w:t>s</w:t>
      </w:r>
      <w:r w:rsidR="00761E91">
        <w:t xml:space="preserve"> </w:t>
      </w:r>
      <w:r w:rsidR="005E59A3">
        <w:t>’</w:t>
      </w:r>
      <w:proofErr w:type="gramStart"/>
      <w:r w:rsidR="00761E91">
        <w:t>data</w:t>
      </w:r>
      <w:proofErr w:type="gramEnd"/>
      <w:r w:rsidR="005E59A3">
        <w:t>’</w:t>
      </w:r>
      <w:r w:rsidR="00761E91">
        <w:t xml:space="preserve">, </w:t>
      </w:r>
      <w:r w:rsidR="005E59A3">
        <w:t>‘</w:t>
      </w:r>
      <w:proofErr w:type="spellStart"/>
      <w:r w:rsidR="00761E91">
        <w:t>preTest</w:t>
      </w:r>
      <w:proofErr w:type="spellEnd"/>
      <w:r w:rsidR="005E59A3">
        <w:t>’</w:t>
      </w:r>
      <w:r w:rsidR="00761E91">
        <w:t xml:space="preserve"> et </w:t>
      </w:r>
      <w:r w:rsidR="005E59A3">
        <w:t>‘</w:t>
      </w:r>
      <w:proofErr w:type="spellStart"/>
      <w:r w:rsidR="00761E91">
        <w:t>finalTest</w:t>
      </w:r>
      <w:proofErr w:type="spellEnd"/>
      <w:r w:rsidR="005E59A3">
        <w:t>’</w:t>
      </w:r>
      <w:r w:rsidR="00761E91">
        <w:t xml:space="preserve"> </w:t>
      </w:r>
      <w:r>
        <w:t xml:space="preserve">sont récupérés </w:t>
      </w:r>
      <w:r w:rsidR="00761E91">
        <w:t xml:space="preserve">dans des </w:t>
      </w:r>
      <w:proofErr w:type="spellStart"/>
      <w:r w:rsidR="00761E91">
        <w:t>DataFrame</w:t>
      </w:r>
      <w:proofErr w:type="spellEnd"/>
      <w:r w:rsidR="00761E91">
        <w:t>.</w:t>
      </w:r>
    </w:p>
    <w:p w14:paraId="44930A9B" w14:textId="60A7F096" w:rsidR="00761E91" w:rsidRDefault="00E10E50" w:rsidP="004116F6">
      <w:pPr>
        <w:pStyle w:val="Paragraphedeliste"/>
        <w:numPr>
          <w:ilvl w:val="0"/>
          <w:numId w:val="5"/>
        </w:numPr>
        <w:jc w:val="both"/>
      </w:pPr>
      <w:r>
        <w:t>L</w:t>
      </w:r>
      <w:r w:rsidR="00761E91">
        <w:t>a meilleur</w:t>
      </w:r>
      <w:r>
        <w:t>e</w:t>
      </w:r>
      <w:r w:rsidR="00761E91">
        <w:t xml:space="preserve"> valeur </w:t>
      </w:r>
      <w:r>
        <w:t>« </w:t>
      </w:r>
      <w:r w:rsidR="00761E91">
        <w:t>k</w:t>
      </w:r>
      <w:r>
        <w:t> » est déterminée</w:t>
      </w:r>
      <w:r w:rsidR="00761E91">
        <w:t xml:space="preserve"> </w:t>
      </w:r>
      <w:r>
        <w:t>par</w:t>
      </w:r>
      <w:r w:rsidR="00761E91">
        <w:t xml:space="preserve"> </w:t>
      </w:r>
      <w:r w:rsidR="007509EB">
        <w:t xml:space="preserve">la </w:t>
      </w:r>
      <w:r w:rsidR="00482CD5">
        <w:t xml:space="preserve">prédiction </w:t>
      </w:r>
      <w:r w:rsidR="007509EB">
        <w:t>du jeu de données</w:t>
      </w:r>
      <w:r w:rsidR="00761E91">
        <w:t xml:space="preserve"> </w:t>
      </w:r>
      <w:proofErr w:type="spellStart"/>
      <w:r w:rsidR="005E59A3">
        <w:t>preTest</w:t>
      </w:r>
      <w:proofErr w:type="spellEnd"/>
      <w:r w:rsidR="005E59A3">
        <w:t xml:space="preserve"> </w:t>
      </w:r>
      <w:r w:rsidR="00761E91">
        <w:t xml:space="preserve">grâce </w:t>
      </w:r>
      <w:r w:rsidR="00D22A7B">
        <w:t>à</w:t>
      </w:r>
      <w:r w:rsidR="00761E91">
        <w:t xml:space="preserve"> l’analyse d</w:t>
      </w:r>
      <w:r w:rsidR="007509EB">
        <w:t xml:space="preserve">u contenu du </w:t>
      </w:r>
      <w:proofErr w:type="spellStart"/>
      <w:r w:rsidR="007509EB">
        <w:t>DataFrame</w:t>
      </w:r>
      <w:proofErr w:type="spellEnd"/>
      <w:r w:rsidR="007509EB">
        <w:t xml:space="preserve"> data.</w:t>
      </w:r>
    </w:p>
    <w:p w14:paraId="61874238" w14:textId="41745A0B" w:rsidR="00761E91" w:rsidRDefault="00761E91" w:rsidP="004116F6">
      <w:pPr>
        <w:pStyle w:val="Paragraphedeliste"/>
        <w:numPr>
          <w:ilvl w:val="0"/>
          <w:numId w:val="5"/>
        </w:numPr>
        <w:jc w:val="both"/>
      </w:pPr>
      <w:r>
        <w:t xml:space="preserve">Une fois le </w:t>
      </w:r>
      <w:r w:rsidR="00D22A7B">
        <w:t>meilleur</w:t>
      </w:r>
      <w:r>
        <w:t xml:space="preserve"> </w:t>
      </w:r>
      <w:r w:rsidR="00E10E50">
        <w:t>« </w:t>
      </w:r>
      <w:r>
        <w:t>k</w:t>
      </w:r>
      <w:r w:rsidR="00E10E50">
        <w:t> »</w:t>
      </w:r>
      <w:r>
        <w:t xml:space="preserve"> trouvé, </w:t>
      </w:r>
      <w:r w:rsidR="00E10E50">
        <w:t>il est utilisé</w:t>
      </w:r>
      <w:r>
        <w:t xml:space="preserve"> </w:t>
      </w:r>
      <w:r w:rsidR="00E10E50">
        <w:t>pour la prédiction d</w:t>
      </w:r>
      <w:r w:rsidR="007509EB">
        <w:t xml:space="preserve">u jeu de données </w:t>
      </w:r>
      <w:proofErr w:type="spellStart"/>
      <w:r>
        <w:t>finalTest</w:t>
      </w:r>
      <w:proofErr w:type="spellEnd"/>
      <w:r>
        <w:t xml:space="preserve"> que l’on enverra </w:t>
      </w:r>
      <w:r w:rsidR="00E10E50">
        <w:t xml:space="preserve">par la suite </w:t>
      </w:r>
      <w:r>
        <w:t xml:space="preserve">dans un </w:t>
      </w:r>
      <w:r w:rsidR="00482CD5">
        <w:t xml:space="preserve">autre </w:t>
      </w:r>
      <w:r>
        <w:t xml:space="preserve">fichier </w:t>
      </w:r>
      <w:r w:rsidR="007509EB">
        <w:t>nommé ‘result.txt’.</w:t>
      </w:r>
    </w:p>
    <w:p w14:paraId="2B3B7332" w14:textId="4BB3569C" w:rsidR="00CC192D" w:rsidRPr="00E10E50" w:rsidRDefault="00E10E50" w:rsidP="00CC192D">
      <w:pPr>
        <w:rPr>
          <w:u w:val="single"/>
        </w:rPr>
      </w:pPr>
      <w:r>
        <w:rPr>
          <w:u w:val="single"/>
        </w:rPr>
        <w:t>C</w:t>
      </w:r>
      <w:r w:rsidR="00CC192D" w:rsidRPr="00E10E50">
        <w:rPr>
          <w:u w:val="single"/>
        </w:rPr>
        <w:t xml:space="preserve">hoix </w:t>
      </w:r>
      <w:r w:rsidR="00D22A7B" w:rsidRPr="00E10E50">
        <w:rPr>
          <w:u w:val="single"/>
        </w:rPr>
        <w:t>effectué</w:t>
      </w:r>
      <w:r w:rsidRPr="00E10E50">
        <w:rPr>
          <w:u w:val="single"/>
        </w:rPr>
        <w:t>s</w:t>
      </w:r>
      <w:r w:rsidR="00CC192D" w:rsidRPr="00E10E50">
        <w:rPr>
          <w:u w:val="single"/>
        </w:rPr>
        <w:t xml:space="preserve"> pour cet exercice :</w:t>
      </w:r>
    </w:p>
    <w:p w14:paraId="72601D44" w14:textId="66D74EA7" w:rsidR="00CC192D" w:rsidRDefault="00E10E50" w:rsidP="004116F6">
      <w:pPr>
        <w:pStyle w:val="Paragraphedeliste"/>
        <w:numPr>
          <w:ilvl w:val="0"/>
          <w:numId w:val="6"/>
        </w:numPr>
        <w:jc w:val="both"/>
      </w:pPr>
      <w:r>
        <w:t>Evaluation du</w:t>
      </w:r>
      <w:r w:rsidR="00CC192D">
        <w:t xml:space="preserve"> </w:t>
      </w:r>
      <w:r w:rsidR="00D22A7B">
        <w:t>meilleur</w:t>
      </w:r>
      <w:r w:rsidR="00CC192D">
        <w:t xml:space="preserve"> k possible compris entre 1 et 15</w:t>
      </w:r>
      <w:r>
        <w:t>.</w:t>
      </w:r>
    </w:p>
    <w:p w14:paraId="32430C49" w14:textId="547F8F84" w:rsidR="00CC192D" w:rsidRDefault="00E10E50" w:rsidP="004116F6">
      <w:pPr>
        <w:pStyle w:val="Paragraphedeliste"/>
        <w:numPr>
          <w:ilvl w:val="0"/>
          <w:numId w:val="6"/>
        </w:numPr>
        <w:jc w:val="both"/>
      </w:pPr>
      <w:r>
        <w:t>Utilisation d</w:t>
      </w:r>
      <w:r w:rsidR="00CC192D">
        <w:t>es</w:t>
      </w:r>
      <w:r w:rsidR="00641EB7">
        <w:t xml:space="preserve"> </w:t>
      </w:r>
      <w:proofErr w:type="spellStart"/>
      <w:r w:rsidR="00641EB7">
        <w:t>DataFrame</w:t>
      </w:r>
      <w:proofErr w:type="spellEnd"/>
      <w:r w:rsidR="00641EB7">
        <w:t>.</w:t>
      </w:r>
    </w:p>
    <w:p w14:paraId="4185616F" w14:textId="09965698" w:rsidR="00CC192D" w:rsidRDefault="00CC192D" w:rsidP="004116F6">
      <w:pPr>
        <w:pStyle w:val="Paragraphedeliste"/>
        <w:numPr>
          <w:ilvl w:val="0"/>
          <w:numId w:val="6"/>
        </w:numPr>
        <w:jc w:val="both"/>
      </w:pPr>
      <w:r>
        <w:t>Conserv</w:t>
      </w:r>
      <w:r w:rsidR="00E10E50">
        <w:t>ation</w:t>
      </w:r>
      <w:r>
        <w:t xml:space="preserve"> </w:t>
      </w:r>
      <w:r w:rsidR="00E10E50">
        <w:t>d</w:t>
      </w:r>
      <w:r>
        <w:t xml:space="preserve">es prédictions </w:t>
      </w:r>
      <w:r w:rsidR="00D22A7B">
        <w:t>du</w:t>
      </w:r>
      <w:r>
        <w:t xml:space="preserve"> fichier </w:t>
      </w:r>
      <w:proofErr w:type="spellStart"/>
      <w:r>
        <w:t>preTest</w:t>
      </w:r>
      <w:proofErr w:type="spellEnd"/>
      <w:r>
        <w:t xml:space="preserve"> </w:t>
      </w:r>
      <w:r w:rsidR="00D22A7B">
        <w:t xml:space="preserve">pour </w:t>
      </w:r>
      <w:r w:rsidR="00E10E50">
        <w:t>le calcul du fichier</w:t>
      </w:r>
      <w:r>
        <w:t xml:space="preserve"> </w:t>
      </w:r>
      <w:proofErr w:type="spellStart"/>
      <w:r>
        <w:t>finalTest</w:t>
      </w:r>
      <w:proofErr w:type="spellEnd"/>
    </w:p>
    <w:p w14:paraId="245CF5CE" w14:textId="77777777" w:rsidR="00E10E50" w:rsidRDefault="00E10E50" w:rsidP="00D22A7B"/>
    <w:p w14:paraId="31F32764" w14:textId="77777777" w:rsidR="00E10E50" w:rsidRDefault="00E10E50" w:rsidP="00D22A7B"/>
    <w:p w14:paraId="48E25E40" w14:textId="0463B859" w:rsidR="00D3110B" w:rsidRPr="00641EB7" w:rsidRDefault="00641EB7" w:rsidP="00D22A7B">
      <w:pPr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D473FF4" wp14:editId="1D0B1B75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3429000" cy="158877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55" r="7503" b="5198"/>
                    <a:stretch/>
                  </pic:blipFill>
                  <pic:spPr bwMode="auto">
                    <a:xfrm>
                      <a:off x="0" y="0"/>
                      <a:ext cx="342900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A7B" w:rsidRPr="00E10E50">
        <w:rPr>
          <w:u w:val="single"/>
        </w:rPr>
        <w:t>Problème</w:t>
      </w:r>
      <w:r>
        <w:rPr>
          <w:u w:val="single"/>
        </w:rPr>
        <w:t xml:space="preserve"> rencontré : </w:t>
      </w:r>
    </w:p>
    <w:p w14:paraId="6169CA29" w14:textId="12575FDF" w:rsidR="00D3110B" w:rsidRDefault="00D3110B" w:rsidP="00D22A7B"/>
    <w:p w14:paraId="1139E4F9" w14:textId="7650B060" w:rsidR="00D22A7B" w:rsidRDefault="00D22A7B" w:rsidP="004116F6">
      <w:pPr>
        <w:pStyle w:val="Paragraphedeliste"/>
        <w:jc w:val="both"/>
      </w:pPr>
      <w:r>
        <w:t xml:space="preserve">Le ratio du </w:t>
      </w:r>
      <w:r w:rsidR="00D3110B">
        <w:t>meilleur</w:t>
      </w:r>
      <w:r>
        <w:t xml:space="preserve"> </w:t>
      </w:r>
      <w:r w:rsidR="004116F6">
        <w:t>« </w:t>
      </w:r>
      <w:r>
        <w:t>k</w:t>
      </w:r>
      <w:r w:rsidR="004116F6">
        <w:t xml:space="preserve"> » </w:t>
      </w:r>
      <w:r>
        <w:t>restait très faible (entre 68 et 75%). Or nous avons vu en cours que nous devions obtenir un ratio d’environ 90%. J’ai donc réalisé une multitude de test</w:t>
      </w:r>
      <w:r w:rsidR="004116F6">
        <w:t>s</w:t>
      </w:r>
      <w:r>
        <w:t xml:space="preserve"> et voici la méthode de résolution que j’ai fini par adopt</w:t>
      </w:r>
      <w:r w:rsidR="00D3110B">
        <w:t>er</w:t>
      </w:r>
      <w:r w:rsidR="004116F6">
        <w:t xml:space="preserve">. </w:t>
      </w:r>
    </w:p>
    <w:p w14:paraId="6EAF3199" w14:textId="77777777" w:rsidR="00D3110B" w:rsidRDefault="00D3110B" w:rsidP="00D3110B">
      <w:pPr>
        <w:pStyle w:val="Paragraphedeliste"/>
      </w:pPr>
    </w:p>
    <w:p w14:paraId="56E1E5F5" w14:textId="084F9190" w:rsidR="00D22A7B" w:rsidRDefault="00D22A7B" w:rsidP="00D22A7B">
      <w:pPr>
        <w:pStyle w:val="Titre1"/>
        <w:jc w:val="center"/>
      </w:pPr>
      <w:bookmarkStart w:id="3" w:name="_Toc69761192"/>
      <w:r>
        <w:t>Méthode de résolution Retenu</w:t>
      </w:r>
      <w:bookmarkEnd w:id="3"/>
    </w:p>
    <w:p w14:paraId="531F4E0D" w14:textId="77777777" w:rsidR="004116F6" w:rsidRDefault="004116F6" w:rsidP="004116F6">
      <w:pPr>
        <w:jc w:val="both"/>
      </w:pPr>
    </w:p>
    <w:p w14:paraId="791AF783" w14:textId="3FB931AD" w:rsidR="00E51C1B" w:rsidRPr="004116F6" w:rsidRDefault="00482CD5" w:rsidP="004116F6">
      <w:pPr>
        <w:jc w:val="both"/>
        <w:rPr>
          <w:u w:val="single"/>
        </w:rPr>
      </w:pPr>
      <w:r>
        <w:rPr>
          <w:u w:val="single"/>
        </w:rPr>
        <w:t>S</w:t>
      </w:r>
      <w:r w:rsidR="00E51C1B" w:rsidRPr="004116F6">
        <w:rPr>
          <w:u w:val="single"/>
        </w:rPr>
        <w:t>olution retenu</w:t>
      </w:r>
      <w:r w:rsidR="004116F6" w:rsidRPr="004116F6">
        <w:rPr>
          <w:u w:val="single"/>
        </w:rPr>
        <w:t>e</w:t>
      </w:r>
      <w:r w:rsidR="00E51C1B" w:rsidRPr="004116F6">
        <w:rPr>
          <w:u w:val="single"/>
        </w:rPr>
        <w:t> :</w:t>
      </w:r>
    </w:p>
    <w:p w14:paraId="642E438F" w14:textId="3C67519C" w:rsidR="00E51C1B" w:rsidRDefault="004116F6" w:rsidP="004116F6">
      <w:pPr>
        <w:pStyle w:val="Paragraphedeliste"/>
        <w:numPr>
          <w:ilvl w:val="0"/>
          <w:numId w:val="5"/>
        </w:numPr>
        <w:jc w:val="both"/>
      </w:pPr>
      <w:r>
        <w:t>Récupération</w:t>
      </w:r>
      <w:r w:rsidR="00E51C1B">
        <w:t xml:space="preserve"> </w:t>
      </w:r>
      <w:r>
        <w:t>d</w:t>
      </w:r>
      <w:r w:rsidR="00E51C1B">
        <w:t xml:space="preserve">es fichiers data, </w:t>
      </w:r>
      <w:proofErr w:type="spellStart"/>
      <w:r w:rsidR="00E51C1B">
        <w:t>preTest</w:t>
      </w:r>
      <w:proofErr w:type="spellEnd"/>
      <w:r w:rsidR="00E51C1B">
        <w:t xml:space="preserve"> et </w:t>
      </w:r>
      <w:proofErr w:type="spellStart"/>
      <w:r w:rsidR="00E51C1B">
        <w:t>finalTest</w:t>
      </w:r>
      <w:proofErr w:type="spellEnd"/>
      <w:r w:rsidR="00E51C1B">
        <w:t xml:space="preserve"> dans des </w:t>
      </w:r>
      <w:proofErr w:type="spellStart"/>
      <w:r w:rsidR="00E51C1B">
        <w:t>DataFrame</w:t>
      </w:r>
      <w:proofErr w:type="spellEnd"/>
      <w:r w:rsidR="00E51C1B">
        <w:t>.</w:t>
      </w:r>
    </w:p>
    <w:p w14:paraId="5DE2B2DE" w14:textId="419AF509" w:rsidR="00E51C1B" w:rsidRDefault="004116F6" w:rsidP="004116F6">
      <w:pPr>
        <w:pStyle w:val="Paragraphedeliste"/>
        <w:numPr>
          <w:ilvl w:val="0"/>
          <w:numId w:val="5"/>
        </w:numPr>
        <w:jc w:val="both"/>
      </w:pPr>
      <w:r>
        <w:t>Détermination de</w:t>
      </w:r>
      <w:r w:rsidR="00E51C1B">
        <w:t xml:space="preserve"> la meilleur</w:t>
      </w:r>
      <w:r>
        <w:t>e</w:t>
      </w:r>
      <w:r w:rsidR="00E51C1B">
        <w:t xml:space="preserve"> valeur </w:t>
      </w:r>
      <w:r>
        <w:t>« </w:t>
      </w:r>
      <w:r w:rsidR="00E51C1B">
        <w:t>k</w:t>
      </w:r>
      <w:r>
        <w:t> »</w:t>
      </w:r>
      <w:r w:rsidR="00E51C1B">
        <w:t xml:space="preserve"> possible en fusionnant les</w:t>
      </w:r>
      <w:r w:rsidR="00641EB7">
        <w:t xml:space="preserve"> jeu</w:t>
      </w:r>
      <w:r w:rsidR="00482CD5">
        <w:t>x</w:t>
      </w:r>
      <w:r w:rsidR="00641EB7">
        <w:t xml:space="preserve"> de </w:t>
      </w:r>
      <w:proofErr w:type="gramStart"/>
      <w:r w:rsidR="00641EB7">
        <w:t xml:space="preserve">données </w:t>
      </w:r>
      <w:r w:rsidR="00E51C1B">
        <w:t xml:space="preserve"> de</w:t>
      </w:r>
      <w:proofErr w:type="gramEnd"/>
      <w:r w:rsidR="00E51C1B">
        <w:t xml:space="preserve"> data et </w:t>
      </w:r>
      <w:proofErr w:type="spellStart"/>
      <w:r w:rsidR="00E51C1B">
        <w:t>preTest</w:t>
      </w:r>
      <w:proofErr w:type="spellEnd"/>
      <w:r w:rsidR="00E51C1B">
        <w:t xml:space="preserve"> afin d’amélior</w:t>
      </w:r>
      <w:r>
        <w:t>er</w:t>
      </w:r>
      <w:r w:rsidR="00E51C1B">
        <w:t xml:space="preserve"> l’apprentissage mais en masquant certains résultats défini</w:t>
      </w:r>
      <w:r>
        <w:t>s</w:t>
      </w:r>
      <w:r w:rsidR="00E51C1B">
        <w:t xml:space="preserve"> grâce à un pourcentage de chance. </w:t>
      </w:r>
      <w:r w:rsidR="00641EB7">
        <w:t>On essaye ensuite de les prédire</w:t>
      </w:r>
      <w:r w:rsidR="00E51C1B">
        <w:t xml:space="preserve"> </w:t>
      </w:r>
      <w:r w:rsidR="00641EB7">
        <w:t>puis on</w:t>
      </w:r>
      <w:r>
        <w:t xml:space="preserve"> </w:t>
      </w:r>
      <w:r w:rsidR="00E51C1B">
        <w:t xml:space="preserve">calcul </w:t>
      </w:r>
      <w:r w:rsidR="00641EB7">
        <w:t>le</w:t>
      </w:r>
      <w:r w:rsidR="00E51C1B">
        <w:t xml:space="preserve"> ratio de </w:t>
      </w:r>
      <w:r w:rsidR="00482CD5">
        <w:t xml:space="preserve">chacun des </w:t>
      </w:r>
      <w:r>
        <w:t>« </w:t>
      </w:r>
      <w:r w:rsidR="00E51C1B">
        <w:t>k</w:t>
      </w:r>
      <w:r>
        <w:t> »</w:t>
      </w:r>
      <w:r w:rsidR="00E51C1B">
        <w:t>.</w:t>
      </w:r>
    </w:p>
    <w:p w14:paraId="5D17A6E9" w14:textId="77777777" w:rsidR="00641EB7" w:rsidRDefault="00641EB7" w:rsidP="00641EB7">
      <w:pPr>
        <w:pStyle w:val="Paragraphedeliste"/>
        <w:numPr>
          <w:ilvl w:val="0"/>
          <w:numId w:val="5"/>
        </w:numPr>
        <w:jc w:val="both"/>
      </w:pPr>
      <w:r>
        <w:t xml:space="preserve">Une fois le meilleur « k » trouvé, il est utilisé pour la prédiction du jeu de données </w:t>
      </w:r>
      <w:proofErr w:type="spellStart"/>
      <w:r>
        <w:t>finalTest</w:t>
      </w:r>
      <w:proofErr w:type="spellEnd"/>
      <w:r>
        <w:t xml:space="preserve"> que l’on enverra par la suite dans un fichier nommé ‘result.txt’.</w:t>
      </w:r>
    </w:p>
    <w:p w14:paraId="25D2A570" w14:textId="1AF90610" w:rsidR="00D22A7B" w:rsidRDefault="00D22A7B" w:rsidP="00E51C1B">
      <w:pPr>
        <w:pStyle w:val="Paragraphedeliste"/>
        <w:ind w:left="792"/>
      </w:pPr>
    </w:p>
    <w:p w14:paraId="04D543DF" w14:textId="0050F740" w:rsidR="00E51C1B" w:rsidRPr="004116F6" w:rsidRDefault="004116F6" w:rsidP="00E51C1B">
      <w:pPr>
        <w:rPr>
          <w:u w:val="single"/>
        </w:rPr>
      </w:pPr>
      <w:r w:rsidRPr="004116F6">
        <w:rPr>
          <w:u w:val="single"/>
        </w:rPr>
        <w:t>Choix</w:t>
      </w:r>
      <w:r w:rsidR="00E51C1B" w:rsidRPr="004116F6">
        <w:rPr>
          <w:u w:val="single"/>
        </w:rPr>
        <w:t xml:space="preserve"> effectué</w:t>
      </w:r>
      <w:r w:rsidRPr="004116F6">
        <w:rPr>
          <w:u w:val="single"/>
        </w:rPr>
        <w:t>s</w:t>
      </w:r>
      <w:r w:rsidR="00E51C1B" w:rsidRPr="004116F6">
        <w:rPr>
          <w:u w:val="single"/>
        </w:rPr>
        <w:t xml:space="preserve"> pour cet exercice :</w:t>
      </w:r>
    </w:p>
    <w:p w14:paraId="04996B60" w14:textId="2B883BB0" w:rsidR="00E51C1B" w:rsidRDefault="00E51C1B" w:rsidP="004116F6">
      <w:pPr>
        <w:pStyle w:val="Paragraphedeliste"/>
        <w:numPr>
          <w:ilvl w:val="0"/>
          <w:numId w:val="6"/>
        </w:numPr>
        <w:jc w:val="both"/>
      </w:pPr>
      <w:r>
        <w:t>Choi</w:t>
      </w:r>
      <w:r w:rsidR="004116F6">
        <w:t>x</w:t>
      </w:r>
      <w:r>
        <w:t xml:space="preserve"> </w:t>
      </w:r>
      <w:r w:rsidR="004116F6">
        <w:t xml:space="preserve">du </w:t>
      </w:r>
      <w:r>
        <w:t xml:space="preserve">meilleur </w:t>
      </w:r>
      <w:r w:rsidR="004116F6">
        <w:t>« </w:t>
      </w:r>
      <w:r>
        <w:t>k</w:t>
      </w:r>
      <w:r w:rsidR="004116F6">
        <w:t> »</w:t>
      </w:r>
      <w:r>
        <w:t xml:space="preserve"> possible compris entre 1 et 15</w:t>
      </w:r>
      <w:r w:rsidR="004116F6">
        <w:t>.</w:t>
      </w:r>
    </w:p>
    <w:p w14:paraId="0CB8FF8B" w14:textId="3162CEFA" w:rsidR="00E51C1B" w:rsidRDefault="00E51C1B" w:rsidP="004116F6">
      <w:pPr>
        <w:pStyle w:val="Paragraphedeliste"/>
        <w:numPr>
          <w:ilvl w:val="0"/>
          <w:numId w:val="6"/>
        </w:numPr>
        <w:jc w:val="both"/>
      </w:pPr>
      <w:r>
        <w:t>Utilis</w:t>
      </w:r>
      <w:r w:rsidR="004116F6">
        <w:t>ation</w:t>
      </w:r>
      <w:r>
        <w:t xml:space="preserve"> </w:t>
      </w:r>
      <w:r w:rsidR="004116F6">
        <w:t>d</w:t>
      </w:r>
      <w:r>
        <w:t xml:space="preserve">es </w:t>
      </w:r>
      <w:proofErr w:type="spellStart"/>
      <w:r>
        <w:t>Dataframe</w:t>
      </w:r>
      <w:proofErr w:type="spellEnd"/>
      <w:r w:rsidR="004116F6">
        <w:t>.</w:t>
      </w:r>
    </w:p>
    <w:p w14:paraId="65FE69CB" w14:textId="70237F0C" w:rsidR="004116F6" w:rsidRDefault="00E51C1B" w:rsidP="00894C29">
      <w:pPr>
        <w:pStyle w:val="Paragraphedeliste"/>
        <w:numPr>
          <w:ilvl w:val="0"/>
          <w:numId w:val="6"/>
        </w:numPr>
        <w:jc w:val="both"/>
      </w:pPr>
      <w:r>
        <w:t>Choi</w:t>
      </w:r>
      <w:r w:rsidR="004116F6">
        <w:t>x</w:t>
      </w:r>
      <w:r>
        <w:t xml:space="preserve"> </w:t>
      </w:r>
      <w:r w:rsidR="004116F6">
        <w:t xml:space="preserve">d’un </w:t>
      </w:r>
      <w:r>
        <w:t xml:space="preserve">taux de 75% </w:t>
      </w:r>
      <w:r w:rsidR="00641EB7">
        <w:t xml:space="preserve">pour l’apprentissage </w:t>
      </w:r>
      <w:r>
        <w:t xml:space="preserve">des données de data et </w:t>
      </w:r>
      <w:proofErr w:type="spellStart"/>
      <w:r>
        <w:t>preTest</w:t>
      </w:r>
      <w:proofErr w:type="spellEnd"/>
      <w:r w:rsidR="004116F6">
        <w:t xml:space="preserve">. </w:t>
      </w:r>
    </w:p>
    <w:p w14:paraId="537561AA" w14:textId="77777777" w:rsidR="004116F6" w:rsidRDefault="004116F6" w:rsidP="004116F6">
      <w:pPr>
        <w:pStyle w:val="Paragraphedeliste"/>
        <w:jc w:val="both"/>
      </w:pPr>
    </w:p>
    <w:p w14:paraId="189F8DF9" w14:textId="3E8A5ED2" w:rsidR="004116F6" w:rsidRDefault="009568E8" w:rsidP="004116F6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C4B7A04" wp14:editId="4421125E">
            <wp:simplePos x="0" y="0"/>
            <wp:positionH relativeFrom="margin">
              <wp:posOffset>297815</wp:posOffset>
            </wp:positionH>
            <wp:positionV relativeFrom="paragraph">
              <wp:posOffset>136525</wp:posOffset>
            </wp:positionV>
            <wp:extent cx="2857500" cy="1666875"/>
            <wp:effectExtent l="0" t="0" r="0" b="9525"/>
            <wp:wrapSquare wrapText="bothSides"/>
            <wp:docPr id="20" name="Image 20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moniteur, capture d’écran, écran&#10;&#10;Description générée automatiquement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0" t="63191" r="23581" b="9393"/>
                    <a:stretch/>
                  </pic:blipFill>
                  <pic:spPr bwMode="auto">
                    <a:xfrm>
                      <a:off x="0" y="0"/>
                      <a:ext cx="28575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63B07" w14:textId="676C3DC3" w:rsidR="004116F6" w:rsidRDefault="004116F6" w:rsidP="009568E8">
      <w:pPr>
        <w:pStyle w:val="Paragraphedeliste"/>
        <w:jc w:val="both"/>
      </w:pPr>
    </w:p>
    <w:p w14:paraId="6BFF089B" w14:textId="216D1905" w:rsidR="007D7C6A" w:rsidRDefault="007D7C6A" w:rsidP="004116F6">
      <w:pPr>
        <w:pStyle w:val="Paragraphedeliste"/>
        <w:jc w:val="both"/>
      </w:pPr>
      <w:r>
        <w:t xml:space="preserve">On peut remarquer un ratio nettement supérieur </w:t>
      </w:r>
      <w:r w:rsidR="00482CD5">
        <w:t xml:space="preserve">à </w:t>
      </w:r>
      <w:r>
        <w:t xml:space="preserve">celui obtenu avec la méthode </w:t>
      </w:r>
      <w:r w:rsidR="009568E8">
        <w:t>initiale.</w:t>
      </w:r>
    </w:p>
    <w:p w14:paraId="0B09F289" w14:textId="2B8486CE" w:rsidR="000220E8" w:rsidRDefault="000220E8" w:rsidP="00E51C1B"/>
    <w:p w14:paraId="1634621B" w14:textId="77777777" w:rsidR="000220E8" w:rsidRPr="00761E91" w:rsidRDefault="000220E8" w:rsidP="00E51C1B"/>
    <w:p w14:paraId="4CD865EF" w14:textId="59510E15" w:rsidR="00A33BBE" w:rsidRDefault="00D22A7B" w:rsidP="00A33BBE">
      <w:pPr>
        <w:pStyle w:val="Titre1"/>
        <w:jc w:val="center"/>
      </w:pPr>
      <w:bookmarkStart w:id="4" w:name="_Toc69761193"/>
      <w:r>
        <w:lastRenderedPageBreak/>
        <w:t>Processus d’importation de données</w:t>
      </w:r>
      <w:bookmarkEnd w:id="4"/>
    </w:p>
    <w:p w14:paraId="7772683B" w14:textId="77777777" w:rsidR="004116F6" w:rsidRDefault="004116F6" w:rsidP="00D22A7B"/>
    <w:p w14:paraId="15961B8A" w14:textId="1125EFEF" w:rsidR="00D22A7B" w:rsidRPr="00D22A7B" w:rsidRDefault="004116F6" w:rsidP="00D22A7B">
      <w:r>
        <w:rPr>
          <w:noProof/>
        </w:rPr>
        <w:drawing>
          <wp:anchor distT="0" distB="0" distL="114300" distR="114300" simplePos="0" relativeHeight="251697152" behindDoc="1" locked="0" layoutInCell="1" allowOverlap="1" wp14:anchorId="7B1D15CC" wp14:editId="5A847051">
            <wp:simplePos x="0" y="0"/>
            <wp:positionH relativeFrom="column">
              <wp:posOffset>1699260</wp:posOffset>
            </wp:positionH>
            <wp:positionV relativeFrom="paragraph">
              <wp:posOffset>2540</wp:posOffset>
            </wp:positionV>
            <wp:extent cx="2967990" cy="1078230"/>
            <wp:effectExtent l="0" t="0" r="3810" b="7620"/>
            <wp:wrapTight wrapText="bothSides">
              <wp:wrapPolygon edited="0">
                <wp:start x="0" y="0"/>
                <wp:lineTo x="0" y="21371"/>
                <wp:lineTo x="21489" y="21371"/>
                <wp:lineTo x="21489" y="0"/>
                <wp:lineTo x="0" y="0"/>
              </wp:wrapPolygon>
            </wp:wrapTight>
            <wp:docPr id="21" name="Image 21" descr="Une image contenant texte, moniteur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, moniteur, capture d’écran, intérieur&#10;&#10;Description générée automatiquement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2" r="73801" b="52200"/>
                    <a:stretch/>
                  </pic:blipFill>
                  <pic:spPr bwMode="auto">
                    <a:xfrm>
                      <a:off x="0" y="0"/>
                      <a:ext cx="2967990" cy="107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5CBF1" w14:textId="77777777" w:rsidR="004116F6" w:rsidRDefault="004116F6" w:rsidP="003F0C67"/>
    <w:p w14:paraId="2FAFB0D6" w14:textId="77777777" w:rsidR="004116F6" w:rsidRDefault="004116F6" w:rsidP="003F0C67"/>
    <w:p w14:paraId="280E3340" w14:textId="77777777" w:rsidR="004116F6" w:rsidRDefault="004116F6" w:rsidP="003F0C67"/>
    <w:p w14:paraId="253D57D5" w14:textId="170ECFE5" w:rsidR="00D22A7B" w:rsidRDefault="00D22A7B" w:rsidP="004116F6">
      <w:pPr>
        <w:jc w:val="both"/>
      </w:pPr>
      <w:r>
        <w:t>La première étape du projet était</w:t>
      </w:r>
      <w:r w:rsidR="00A33BBE">
        <w:t xml:space="preserve"> </w:t>
      </w:r>
      <w:r>
        <w:t>d’</w:t>
      </w:r>
      <w:r w:rsidR="00761E91">
        <w:t xml:space="preserve">appeler </w:t>
      </w:r>
      <w:r w:rsidR="009568E8">
        <w:t>la fonction ‘</w:t>
      </w:r>
      <w:proofErr w:type="spellStart"/>
      <w:r w:rsidR="009568E8">
        <w:t>importDataWithDataFrame</w:t>
      </w:r>
      <w:proofErr w:type="spellEnd"/>
      <w:r w:rsidR="00482CD5">
        <w:t>’</w:t>
      </w:r>
      <w:r w:rsidR="00482CD5">
        <w:rPr>
          <w:rStyle w:val="Marquedecommentaire"/>
        </w:rPr>
        <w:t xml:space="preserve"> </w:t>
      </w:r>
      <w:r>
        <w:t>pren</w:t>
      </w:r>
      <w:r w:rsidR="00482CD5">
        <w:t>ant</w:t>
      </w:r>
      <w:r>
        <w:t xml:space="preserve"> comme </w:t>
      </w:r>
      <w:r w:rsidR="00A33BBE">
        <w:t>argument un chemin d’</w:t>
      </w:r>
      <w:r>
        <w:t xml:space="preserve">accès </w:t>
      </w:r>
      <w:r w:rsidR="00A33BBE">
        <w:t xml:space="preserve">et </w:t>
      </w:r>
      <w:r w:rsidR="00761E91">
        <w:t xml:space="preserve">renvoie un </w:t>
      </w:r>
      <w:proofErr w:type="spellStart"/>
      <w:r w:rsidR="00482CD5">
        <w:t>D</w:t>
      </w:r>
      <w:r w:rsidR="00761E91">
        <w:t>ata</w:t>
      </w:r>
      <w:r w:rsidR="00482CD5">
        <w:t>F</w:t>
      </w:r>
      <w:r w:rsidR="00761E91">
        <w:t>rame</w:t>
      </w:r>
      <w:proofErr w:type="spellEnd"/>
      <w:r w:rsidR="00761E91">
        <w:t>.</w:t>
      </w:r>
    </w:p>
    <w:p w14:paraId="1B56B396" w14:textId="7250512C" w:rsidR="00D3110B" w:rsidRPr="009568E8" w:rsidRDefault="009568E8" w:rsidP="009568E8">
      <w:pPr>
        <w:jc w:val="both"/>
      </w:pPr>
      <w:r>
        <w:t xml:space="preserve">Chaque </w:t>
      </w:r>
      <w:proofErr w:type="spellStart"/>
      <w:r>
        <w:t>DataFrame</w:t>
      </w:r>
      <w:proofErr w:type="spellEnd"/>
      <w:r>
        <w:t xml:space="preserve"> contient </w:t>
      </w:r>
      <w:r w:rsidR="00482CD5">
        <w:t>un</w:t>
      </w:r>
      <w:r>
        <w:t xml:space="preserve"> jeu de données mais également une colonne supplémentaire nommé</w:t>
      </w:r>
      <w:r w:rsidR="00482CD5">
        <w:t>e</w:t>
      </w:r>
      <w:proofErr w:type="gramStart"/>
      <w:r>
        <w:t xml:space="preserve"> </w:t>
      </w:r>
      <w:r w:rsidR="00482CD5">
        <w:t>«prédiction</w:t>
      </w:r>
      <w:proofErr w:type="gramEnd"/>
      <w:r>
        <w:t>» qui permettra de stocker la prédiction de l’algorithme.</w:t>
      </w:r>
    </w:p>
    <w:p w14:paraId="6972F1F5" w14:textId="77777777" w:rsidR="00894C29" w:rsidRDefault="00E51C1B" w:rsidP="00E51C1B">
      <w:pPr>
        <w:pStyle w:val="Titre1"/>
        <w:jc w:val="center"/>
        <w:rPr>
          <w:noProof/>
        </w:rPr>
      </w:pPr>
      <w:bookmarkStart w:id="5" w:name="_Toc69761194"/>
      <w:r>
        <w:t>Processus d</w:t>
      </w:r>
      <w:r w:rsidR="007D7C6A">
        <w:t xml:space="preserve">’apprentissage des </w:t>
      </w:r>
      <w:r w:rsidR="009568E8">
        <w:t>datas</w:t>
      </w:r>
      <w:bookmarkEnd w:id="5"/>
      <w:r w:rsidR="00894C29" w:rsidRPr="00894C29">
        <w:rPr>
          <w:noProof/>
        </w:rPr>
        <w:t xml:space="preserve"> </w:t>
      </w:r>
    </w:p>
    <w:p w14:paraId="404083E2" w14:textId="763678B9" w:rsidR="00E51C1B" w:rsidRDefault="00E51C1B" w:rsidP="00E51C1B">
      <w:pPr>
        <w:pStyle w:val="Titre1"/>
        <w:jc w:val="center"/>
      </w:pPr>
    </w:p>
    <w:p w14:paraId="61A0F31F" w14:textId="22C24965" w:rsidR="00E51C1B" w:rsidRDefault="00894C29" w:rsidP="00E51C1B">
      <w:r>
        <w:rPr>
          <w:noProof/>
        </w:rPr>
        <w:drawing>
          <wp:anchor distT="0" distB="0" distL="114300" distR="114300" simplePos="0" relativeHeight="251698176" behindDoc="0" locked="0" layoutInCell="1" allowOverlap="1" wp14:anchorId="19FB94FD" wp14:editId="012C2AB8">
            <wp:simplePos x="0" y="0"/>
            <wp:positionH relativeFrom="column">
              <wp:posOffset>2430780</wp:posOffset>
            </wp:positionH>
            <wp:positionV relativeFrom="paragraph">
              <wp:posOffset>120650</wp:posOffset>
            </wp:positionV>
            <wp:extent cx="4491990" cy="1140460"/>
            <wp:effectExtent l="0" t="0" r="3810" b="2540"/>
            <wp:wrapSquare wrapText="bothSides"/>
            <wp:docPr id="22" name="Image 22" descr="Une image contenant texte, moniteur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moniteur, capture d’écran, intérieur&#10;&#10;Description générée automatiquement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5" r="56889" b="48938"/>
                    <a:stretch/>
                  </pic:blipFill>
                  <pic:spPr bwMode="auto">
                    <a:xfrm>
                      <a:off x="0" y="0"/>
                      <a:ext cx="4491990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45471" w14:textId="5958AF41" w:rsidR="00D3110B" w:rsidRDefault="00894C29" w:rsidP="00E51C1B">
      <w:r>
        <w:t xml:space="preserve">On commence par choisir aléatoirement les données de data et </w:t>
      </w:r>
      <w:proofErr w:type="spellStart"/>
      <w:r>
        <w:t>preTest</w:t>
      </w:r>
      <w:proofErr w:type="spellEnd"/>
      <w:r>
        <w:t xml:space="preserve"> que nous devrons prédire.</w:t>
      </w:r>
    </w:p>
    <w:p w14:paraId="0AF47A24" w14:textId="6F3FD16D" w:rsidR="00D3110B" w:rsidRDefault="00D3110B" w:rsidP="00E51C1B"/>
    <w:p w14:paraId="057387D4" w14:textId="69A5A736" w:rsidR="00894C29" w:rsidRDefault="00482CD5" w:rsidP="00E51C1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60C1D06" wp14:editId="17F831B7">
            <wp:simplePos x="0" y="0"/>
            <wp:positionH relativeFrom="column">
              <wp:posOffset>-179070</wp:posOffset>
            </wp:positionH>
            <wp:positionV relativeFrom="paragraph">
              <wp:posOffset>198755</wp:posOffset>
            </wp:positionV>
            <wp:extent cx="4000500" cy="3124200"/>
            <wp:effectExtent l="0" t="0" r="0" b="0"/>
            <wp:wrapSquare wrapText="bothSides"/>
            <wp:docPr id="23" name="Image 23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moniteur, capture d’écran, écran&#10;&#10;Description générée automatiquement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6" r="56029" b="20094"/>
                    <a:stretch/>
                  </pic:blipFill>
                  <pic:spPr bwMode="auto">
                    <a:xfrm>
                      <a:off x="0" y="0"/>
                      <a:ext cx="40005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24053" w14:textId="4BADE7E2" w:rsidR="00D3110B" w:rsidRDefault="00894C29" w:rsidP="00E51C1B">
      <w:r>
        <w:t>Pour chaque point à prédire, on calcul</w:t>
      </w:r>
      <w:r w:rsidR="00482CD5">
        <w:t>e</w:t>
      </w:r>
      <w:r>
        <w:t xml:space="preserve"> sa distance euclidienne avec tou</w:t>
      </w:r>
      <w:r w:rsidR="00482CD5">
        <w:t>s</w:t>
      </w:r>
      <w:r>
        <w:t xml:space="preserve"> les points connus puis on défini</w:t>
      </w:r>
      <w:r w:rsidR="00482CD5">
        <w:t>t</w:t>
      </w:r>
      <w:r>
        <w:t xml:space="preserve"> sa classe grâce à ses </w:t>
      </w:r>
      <w:r w:rsidR="00482CD5">
        <w:t>« k » voisins</w:t>
      </w:r>
      <w:r>
        <w:t>.</w:t>
      </w:r>
    </w:p>
    <w:p w14:paraId="60A17241" w14:textId="1EFDCF07" w:rsidR="00D3110B" w:rsidRDefault="00D3110B" w:rsidP="00E51C1B"/>
    <w:p w14:paraId="09FC13B1" w14:textId="62696C57" w:rsidR="00894C29" w:rsidRDefault="00894C29" w:rsidP="00E51C1B">
      <w:r>
        <w:t>On vérifie ensuite si la valeur prédite correspond bien</w:t>
      </w:r>
      <w:r w:rsidR="00482CD5">
        <w:t xml:space="preserve"> à la valeur attendue</w:t>
      </w:r>
      <w:r>
        <w:t xml:space="preserve"> et on pourra en déduire le ratio de k.</w:t>
      </w:r>
    </w:p>
    <w:p w14:paraId="73EE32CC" w14:textId="11104BAA" w:rsidR="00894C29" w:rsidRDefault="00894C29" w:rsidP="00E51C1B"/>
    <w:p w14:paraId="39336604" w14:textId="7F6AE4D9" w:rsidR="00894C29" w:rsidRDefault="00894C29" w:rsidP="00E51C1B">
      <w:r>
        <w:t xml:space="preserve">Une fois </w:t>
      </w:r>
      <w:r w:rsidR="00482CD5">
        <w:t>tous les ratios</w:t>
      </w:r>
      <w:r>
        <w:t xml:space="preserve"> de k trouvé compris entre 1 et 15, il ne reste plus qu’à sélectionner le</w:t>
      </w:r>
      <w:r w:rsidR="00482CD5">
        <w:t xml:space="preserve"> k ayant le meilleur ratio de réussite</w:t>
      </w:r>
      <w:r>
        <w:t>.</w:t>
      </w:r>
    </w:p>
    <w:p w14:paraId="37D21714" w14:textId="05938068" w:rsidR="00894C29" w:rsidRDefault="00894C29" w:rsidP="00E51C1B"/>
    <w:p w14:paraId="06B1C943" w14:textId="1AE22900" w:rsidR="00894C29" w:rsidRDefault="00894C29" w:rsidP="00E51C1B"/>
    <w:p w14:paraId="4058F2A1" w14:textId="23E1DC26" w:rsidR="000523C3" w:rsidRDefault="00894C29" w:rsidP="00894C29">
      <w:pPr>
        <w:pStyle w:val="Titre1"/>
        <w:jc w:val="center"/>
      </w:pPr>
      <w:bookmarkStart w:id="6" w:name="_Toc69761195"/>
      <w:r>
        <w:lastRenderedPageBreak/>
        <w:t xml:space="preserve">Processus de remplissage de </w:t>
      </w:r>
      <w:proofErr w:type="spellStart"/>
      <w:r>
        <w:t>finalTest</w:t>
      </w:r>
      <w:bookmarkEnd w:id="6"/>
      <w:proofErr w:type="spellEnd"/>
    </w:p>
    <w:p w14:paraId="35EFE9DE" w14:textId="5BAD6142" w:rsidR="003841F4" w:rsidRDefault="00894C29" w:rsidP="003841F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AEE44D5" wp14:editId="76E3BC9E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686935" cy="2556510"/>
            <wp:effectExtent l="0" t="0" r="0" b="0"/>
            <wp:wrapSquare wrapText="bothSides"/>
            <wp:docPr id="24" name="Image 24" descr="Une image contenant texte, moniteur, écra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moniteur, écran, capture d’écran&#10;&#10;Description générée automatiquement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3" r="58379" b="39867"/>
                    <a:stretch/>
                  </pic:blipFill>
                  <pic:spPr bwMode="auto">
                    <a:xfrm>
                      <a:off x="0" y="0"/>
                      <a:ext cx="4686935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DBAE1" w14:textId="085433C9" w:rsidR="00894C29" w:rsidRDefault="00894C29" w:rsidP="00660DA5">
      <w:pPr>
        <w:rPr>
          <w:noProof/>
        </w:rPr>
      </w:pPr>
    </w:p>
    <w:p w14:paraId="5212C96C" w14:textId="1EE1E8D1" w:rsidR="000B113A" w:rsidRDefault="000B113A" w:rsidP="00660DA5"/>
    <w:p w14:paraId="6C1AAF2D" w14:textId="77777777" w:rsidR="000B113A" w:rsidRDefault="000B113A" w:rsidP="00660DA5"/>
    <w:p w14:paraId="3B4C2D09" w14:textId="77777777" w:rsidR="000B113A" w:rsidRDefault="000B113A" w:rsidP="00660DA5"/>
    <w:p w14:paraId="564799F8" w14:textId="77777777" w:rsidR="006F5EED" w:rsidRDefault="006F5EED" w:rsidP="00660DA5"/>
    <w:p w14:paraId="75E39C5B" w14:textId="77777777" w:rsidR="006F5EED" w:rsidRDefault="006F5EED" w:rsidP="00660DA5"/>
    <w:p w14:paraId="008EFA79" w14:textId="64DBB5B1" w:rsidR="00FA1CE3" w:rsidRDefault="00FA1CE3" w:rsidP="00FA1CE3"/>
    <w:p w14:paraId="5BD6214A" w14:textId="1A5E29C9" w:rsidR="00894C29" w:rsidRDefault="00894C29" w:rsidP="00FA1CE3"/>
    <w:p w14:paraId="55E76C4A" w14:textId="42AEBFED" w:rsidR="00F26ECA" w:rsidRDefault="00894C29" w:rsidP="00FC4B57">
      <w:r>
        <w:t xml:space="preserve">Une fois </w:t>
      </w:r>
      <w:r w:rsidR="00482CD5">
        <w:t>la meilleure valeur</w:t>
      </w:r>
      <w:r>
        <w:t xml:space="preserve"> de k trouvé, on </w:t>
      </w:r>
      <w:r w:rsidR="00F13587">
        <w:t>répète</w:t>
      </w:r>
      <w:r>
        <w:t xml:space="preserve"> le processus précédent sur le jeu de données</w:t>
      </w:r>
      <w:r w:rsidR="00482CD5">
        <w:t xml:space="preserve"> final</w:t>
      </w:r>
      <w:r>
        <w:t xml:space="preserve"> et l’on renvoie les valeurs dans un fichier </w:t>
      </w:r>
      <w:proofErr w:type="spellStart"/>
      <w:r>
        <w:t>text</w:t>
      </w:r>
      <w:proofErr w:type="spellEnd"/>
      <w:r>
        <w:t>.</w:t>
      </w:r>
    </w:p>
    <w:p w14:paraId="0C37FC9B" w14:textId="77777777" w:rsidR="00AC19BC" w:rsidRDefault="00AC19BC" w:rsidP="00AC19BC">
      <w:pPr>
        <w:pStyle w:val="Titre1"/>
        <w:spacing w:before="238" w:after="113"/>
        <w:jc w:val="center"/>
      </w:pPr>
      <w:bookmarkStart w:id="7" w:name="_Toc69761196"/>
      <w:r>
        <w:t>Temps d’exécution du programme</w:t>
      </w:r>
      <w:bookmarkEnd w:id="7"/>
    </w:p>
    <w:p w14:paraId="5AE283E6" w14:textId="65FBF6B6" w:rsidR="00AC19BC" w:rsidRDefault="00AC19BC" w:rsidP="00AC19BC">
      <w:r>
        <w:t xml:space="preserve">Les tests de rapidité ont été effectués sur un ordinateur portable </w:t>
      </w:r>
      <w:r w:rsidR="009F5D37">
        <w:t>équipé</w:t>
      </w:r>
      <w:r>
        <w:t xml:space="preserve"> d’un processeur Intel i7 de 9ème génération. Voici un exemple d’affichage :</w:t>
      </w:r>
    </w:p>
    <w:p w14:paraId="24EA2F3E" w14:textId="4DE9817D" w:rsidR="009618B3" w:rsidRDefault="009618B3" w:rsidP="00AC19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44AF36F" wp14:editId="6A32D8D3">
            <wp:simplePos x="0" y="0"/>
            <wp:positionH relativeFrom="column">
              <wp:posOffset>1402080</wp:posOffset>
            </wp:positionH>
            <wp:positionV relativeFrom="paragraph">
              <wp:posOffset>6985</wp:posOffset>
            </wp:positionV>
            <wp:extent cx="3415862" cy="952500"/>
            <wp:effectExtent l="0" t="0" r="0" b="0"/>
            <wp:wrapSquare wrapText="bothSides"/>
            <wp:docPr id="16" name="Image 16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moniteur, capture d’écran, écran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4" t="80313" r="26448" b="7865"/>
                    <a:stretch/>
                  </pic:blipFill>
                  <pic:spPr bwMode="auto">
                    <a:xfrm>
                      <a:off x="0" y="0"/>
                      <a:ext cx="3415862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AF43C" w14:textId="7AC40B11" w:rsidR="00AC19BC" w:rsidRDefault="00AC19BC" w:rsidP="00AC19BC"/>
    <w:p w14:paraId="56A867EE" w14:textId="77777777" w:rsidR="00AC19BC" w:rsidRDefault="00AC19BC" w:rsidP="00AC19BC">
      <w:pPr>
        <w:tabs>
          <w:tab w:val="left" w:pos="3378"/>
        </w:tabs>
      </w:pPr>
    </w:p>
    <w:p w14:paraId="0AED56DC" w14:textId="77777777" w:rsidR="009618B3" w:rsidRDefault="009618B3" w:rsidP="00AC19BC"/>
    <w:p w14:paraId="3548D708" w14:textId="34F17CFD" w:rsidR="009F5D37" w:rsidRDefault="009618B3" w:rsidP="00F13587">
      <w:r>
        <w:t xml:space="preserve">Le temps émis par mon programme </w:t>
      </w:r>
      <w:r w:rsidR="00DB581F">
        <w:t xml:space="preserve">est </w:t>
      </w:r>
      <w:r w:rsidR="00F13587">
        <w:t>relativement conséquent. Cela est dû à la façon dont nous</w:t>
      </w:r>
      <w:r>
        <w:t xml:space="preserve"> parcour</w:t>
      </w:r>
      <w:r w:rsidR="00F13587">
        <w:t>ons</w:t>
      </w:r>
      <w:r>
        <w:t xml:space="preserve"> </w:t>
      </w:r>
      <w:r w:rsidR="00DB581F">
        <w:t>le</w:t>
      </w:r>
      <w:r>
        <w:t xml:space="preserve"> </w:t>
      </w:r>
      <w:proofErr w:type="spellStart"/>
      <w:r>
        <w:t>Data</w:t>
      </w:r>
      <w:r w:rsidR="00F13587">
        <w:t>F</w:t>
      </w:r>
      <w:r>
        <w:t>rame</w:t>
      </w:r>
      <w:proofErr w:type="spellEnd"/>
      <w:r w:rsidR="00F13587">
        <w:t>.</w:t>
      </w:r>
    </w:p>
    <w:p w14:paraId="4E89D24E" w14:textId="754D8D67" w:rsidR="002745AB" w:rsidRDefault="00F13587" w:rsidP="002745AB">
      <w:pPr>
        <w:pStyle w:val="Titre1"/>
        <w:jc w:val="center"/>
        <w:rPr>
          <w:noProof/>
        </w:rPr>
      </w:pPr>
      <w:bookmarkStart w:id="8" w:name="_Toc69761197"/>
      <w:r>
        <w:rPr>
          <w:noProof/>
        </w:rPr>
        <w:t>Problème rencontré</w:t>
      </w:r>
      <w:bookmarkEnd w:id="8"/>
    </w:p>
    <w:p w14:paraId="3B36AE3E" w14:textId="77777777" w:rsidR="00DB581F" w:rsidRPr="00DB581F" w:rsidRDefault="00DB581F" w:rsidP="00DB581F"/>
    <w:p w14:paraId="4DC0C5C0" w14:textId="7481A5F4" w:rsidR="00F13587" w:rsidRDefault="00F13587" w:rsidP="00FC4B57">
      <w:r>
        <w:t xml:space="preserve">Ce projet fût de mon point de vue relativement compliqué dû </w:t>
      </w:r>
      <w:r w:rsidR="00DB581F">
        <w:t>à</w:t>
      </w:r>
      <w:r>
        <w:t xml:space="preserve"> l’objectif que je mettais </w:t>
      </w:r>
      <w:proofErr w:type="gramStart"/>
      <w:r>
        <w:t>fixé</w:t>
      </w:r>
      <w:proofErr w:type="gramEnd"/>
      <w:r>
        <w:t xml:space="preserve"> d’utilis</w:t>
      </w:r>
      <w:r w:rsidR="00DB581F">
        <w:t xml:space="preserve">er </w:t>
      </w:r>
      <w:r>
        <w:t xml:space="preserve">que des </w:t>
      </w:r>
      <w:proofErr w:type="spellStart"/>
      <w:r w:rsidR="00DB581F">
        <w:t>DataFrame</w:t>
      </w:r>
      <w:proofErr w:type="spellEnd"/>
      <w:r>
        <w:t xml:space="preserve"> afin de bien comprendre leur fonctionnement. </w:t>
      </w:r>
    </w:p>
    <w:p w14:paraId="3AC4C1DA" w14:textId="764C4AEC" w:rsidR="002209E1" w:rsidRDefault="00F13587" w:rsidP="00FC4B57">
      <w:r>
        <w:t xml:space="preserve">La première difficulté fut lors des copies de </w:t>
      </w:r>
      <w:proofErr w:type="spellStart"/>
      <w:r>
        <w:t>DataFrame</w:t>
      </w:r>
      <w:proofErr w:type="spellEnd"/>
      <w:r w:rsidR="00DB581F">
        <w:t>. E</w:t>
      </w:r>
      <w:r>
        <w:t>n effet la copie était réalisé</w:t>
      </w:r>
      <w:r w:rsidR="00DB581F">
        <w:t xml:space="preserve">e </w:t>
      </w:r>
      <w:r>
        <w:t>comme un pointeur et non comme une variable classique.</w:t>
      </w:r>
    </w:p>
    <w:p w14:paraId="33B64EF8" w14:textId="746E6087" w:rsidR="00F13587" w:rsidRDefault="00F13587" w:rsidP="00FC4B57">
      <w:r>
        <w:t xml:space="preserve">Une autre difficulté fut l’ajout d’un </w:t>
      </w:r>
      <w:proofErr w:type="spellStart"/>
      <w:r>
        <w:t>DataFrame</w:t>
      </w:r>
      <w:proofErr w:type="spellEnd"/>
      <w:r>
        <w:t xml:space="preserve"> à un autre. En effet les colonnes </w:t>
      </w:r>
      <w:r w:rsidR="00DB581F">
        <w:t>devenaient</w:t>
      </w:r>
      <w:r>
        <w:t xml:space="preserve"> des objets et cela fut assez compliqué </w:t>
      </w:r>
      <w:r w:rsidR="00DB581F">
        <w:t>à</w:t>
      </w:r>
      <w:r>
        <w:t xml:space="preserve"> comprendre </w:t>
      </w:r>
      <w:r w:rsidR="00DB581F">
        <w:t>ainsi</w:t>
      </w:r>
      <w:r>
        <w:t xml:space="preserve"> </w:t>
      </w:r>
      <w:r w:rsidR="00DB581F">
        <w:t>qu’à</w:t>
      </w:r>
      <w:r>
        <w:t xml:space="preserve"> résoudre.</w:t>
      </w:r>
    </w:p>
    <w:p w14:paraId="6744675A" w14:textId="6FF27CE0" w:rsidR="00F13587" w:rsidRDefault="00DB581F" w:rsidP="00FC4B57">
      <w:r>
        <w:t>Enfin,</w:t>
      </w:r>
      <w:r w:rsidR="00F13587">
        <w:t xml:space="preserve"> le temp</w:t>
      </w:r>
      <w:r>
        <w:t>s</w:t>
      </w:r>
      <w:r w:rsidR="00F13587">
        <w:t xml:space="preserve"> de compilation est devenu extrêmement important lors du passage des </w:t>
      </w:r>
      <w:r>
        <w:t>‘</w:t>
      </w:r>
      <w:proofErr w:type="spellStart"/>
      <w:r w:rsidR="00F13587">
        <w:t>iris.data</w:t>
      </w:r>
      <w:proofErr w:type="spellEnd"/>
      <w:r>
        <w:t>’</w:t>
      </w:r>
      <w:r w:rsidR="00F13587">
        <w:t xml:space="preserve"> à </w:t>
      </w:r>
      <w:r>
        <w:t>‘</w:t>
      </w:r>
      <w:r w:rsidR="00F13587">
        <w:t>data.csv</w:t>
      </w:r>
      <w:r>
        <w:t>’</w:t>
      </w:r>
      <w:r w:rsidR="00F13587">
        <w:t>. Malgré des tentatives d’optimisation</w:t>
      </w:r>
      <w:r>
        <w:t>,</w:t>
      </w:r>
      <w:r w:rsidR="00F13587">
        <w:t xml:space="preserve"> cela n</w:t>
      </w:r>
      <w:r>
        <w:t>’</w:t>
      </w:r>
      <w:r w:rsidR="00F13587">
        <w:t>a malheureusement eu qu’un impact mineur sur le temp</w:t>
      </w:r>
      <w:r>
        <w:t>s</w:t>
      </w:r>
      <w:r w:rsidR="00F13587">
        <w:t xml:space="preserve"> de compilation.</w:t>
      </w:r>
    </w:p>
    <w:p w14:paraId="4C382B3A" w14:textId="77777777" w:rsidR="00023188" w:rsidRDefault="00023188" w:rsidP="0095225E">
      <w:pPr>
        <w:pStyle w:val="Titre1"/>
        <w:jc w:val="center"/>
      </w:pPr>
      <w:bookmarkStart w:id="9" w:name="_Toc69761198"/>
    </w:p>
    <w:p w14:paraId="67166A9F" w14:textId="189CA37A" w:rsidR="0095225E" w:rsidRDefault="0095225E" w:rsidP="0095225E">
      <w:pPr>
        <w:pStyle w:val="Titre1"/>
        <w:jc w:val="center"/>
      </w:pPr>
      <w:r>
        <w:t>Conclusion</w:t>
      </w:r>
      <w:bookmarkEnd w:id="9"/>
    </w:p>
    <w:p w14:paraId="291D5655" w14:textId="77777777" w:rsidR="00F13587" w:rsidRPr="00F13587" w:rsidRDefault="00F13587" w:rsidP="00F13587"/>
    <w:p w14:paraId="4981AB5D" w14:textId="2F063992" w:rsidR="002209E1" w:rsidRPr="00FC4B57" w:rsidRDefault="00FA7C12" w:rsidP="00F13587">
      <w:pPr>
        <w:jc w:val="both"/>
      </w:pPr>
      <w:r>
        <w:rPr>
          <w:szCs w:val="28"/>
        </w:rPr>
        <w:t xml:space="preserve">Ce projet s’est avéré passionnant et très </w:t>
      </w:r>
      <w:r w:rsidR="00DB581F">
        <w:rPr>
          <w:szCs w:val="28"/>
        </w:rPr>
        <w:t>enrichissant</w:t>
      </w:r>
      <w:r>
        <w:rPr>
          <w:szCs w:val="28"/>
        </w:rPr>
        <w:t>. Il m’a permis de renforcer mes connaissances en Python et d’améliorer ma compréhension du fonctionnement de l’Intelligence Artificielle.</w:t>
      </w:r>
    </w:p>
    <w:sectPr w:rsidR="002209E1" w:rsidRPr="00FC4B57" w:rsidSect="001E05E1">
      <w:headerReference w:type="default" r:id="rId19"/>
      <w:pgSz w:w="11906" w:h="16838"/>
      <w:pgMar w:top="720" w:right="720" w:bottom="720" w:left="720" w:header="709" w:footer="709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23ACA" w14:textId="77777777" w:rsidR="00F330C7" w:rsidRDefault="00F330C7" w:rsidP="00354DFC">
      <w:pPr>
        <w:spacing w:after="0" w:line="240" w:lineRule="auto"/>
      </w:pPr>
      <w:r>
        <w:separator/>
      </w:r>
    </w:p>
  </w:endnote>
  <w:endnote w:type="continuationSeparator" w:id="0">
    <w:p w14:paraId="0FE30013" w14:textId="77777777" w:rsidR="00F330C7" w:rsidRDefault="00F330C7" w:rsidP="00354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5798D" w14:textId="77777777" w:rsidR="00F330C7" w:rsidRDefault="00F330C7" w:rsidP="00354DFC">
      <w:pPr>
        <w:spacing w:after="0" w:line="240" w:lineRule="auto"/>
      </w:pPr>
      <w:r>
        <w:separator/>
      </w:r>
    </w:p>
  </w:footnote>
  <w:footnote w:type="continuationSeparator" w:id="0">
    <w:p w14:paraId="7F0EF6A7" w14:textId="77777777" w:rsidR="00F330C7" w:rsidRDefault="00F330C7" w:rsidP="00354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62D4A" w14:textId="1BEECB07" w:rsidR="00482CD5" w:rsidRDefault="00482CD5">
    <w:pPr>
      <w:pStyle w:val="En-tte"/>
    </w:pPr>
    <w:r>
      <w:t xml:space="preserve">Pierre </w:t>
    </w:r>
    <w:proofErr w:type="spellStart"/>
    <w:r>
      <w:t>Pétillion</w:t>
    </w:r>
    <w:proofErr w:type="spellEnd"/>
    <w:r>
      <w:t xml:space="preserve">                 </w:t>
    </w:r>
    <w:r>
      <w:tab/>
      <w:t xml:space="preserve">             </w:t>
    </w:r>
    <w:r>
      <w:fldChar w:fldCharType="begin"/>
    </w:r>
    <w:r>
      <w:instrText xml:space="preserve"> STYLEREF  "Titre 1"  \* MERGEFORMAT </w:instrText>
    </w:r>
    <w:r>
      <w:rPr>
        <w:noProof/>
      </w:rPr>
      <w:fldChar w:fldCharType="end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D2AF3"/>
    <w:multiLevelType w:val="hybridMultilevel"/>
    <w:tmpl w:val="E5B84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223AB"/>
    <w:multiLevelType w:val="hybridMultilevel"/>
    <w:tmpl w:val="D00C1508"/>
    <w:lvl w:ilvl="0" w:tplc="040C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C604F72"/>
    <w:multiLevelType w:val="hybridMultilevel"/>
    <w:tmpl w:val="1070D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C60EA2"/>
    <w:multiLevelType w:val="hybridMultilevel"/>
    <w:tmpl w:val="147074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10164"/>
    <w:multiLevelType w:val="hybridMultilevel"/>
    <w:tmpl w:val="F132C3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601734"/>
    <w:multiLevelType w:val="hybridMultilevel"/>
    <w:tmpl w:val="B66250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E42E66"/>
    <w:multiLevelType w:val="hybridMultilevel"/>
    <w:tmpl w:val="51126E28"/>
    <w:lvl w:ilvl="0" w:tplc="040C000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0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725" w:hanging="360"/>
      </w:pPr>
      <w:rPr>
        <w:rFonts w:ascii="Wingdings" w:hAnsi="Wingdings" w:hint="default"/>
      </w:rPr>
    </w:lvl>
  </w:abstractNum>
  <w:abstractNum w:abstractNumId="7" w15:restartNumberingAfterBreak="0">
    <w:nsid w:val="756916A8"/>
    <w:multiLevelType w:val="hybridMultilevel"/>
    <w:tmpl w:val="A07C23FC"/>
    <w:lvl w:ilvl="0" w:tplc="040C0001">
      <w:start w:val="1"/>
      <w:numFmt w:val="bullet"/>
      <w:lvlText w:val=""/>
      <w:lvlJc w:val="left"/>
      <w:pPr>
        <w:ind w:left="80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drawingGridHorizontalSpacing w:val="408"/>
  <w:drawingGridVerticalSpacing w:val="4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756"/>
    <w:rsid w:val="000025FB"/>
    <w:rsid w:val="00005018"/>
    <w:rsid w:val="000220E8"/>
    <w:rsid w:val="00023188"/>
    <w:rsid w:val="0002734F"/>
    <w:rsid w:val="000476D8"/>
    <w:rsid w:val="000523C3"/>
    <w:rsid w:val="000B113A"/>
    <w:rsid w:val="000D223C"/>
    <w:rsid w:val="000D2B8D"/>
    <w:rsid w:val="000D656B"/>
    <w:rsid w:val="000E242C"/>
    <w:rsid w:val="000F5048"/>
    <w:rsid w:val="001107E1"/>
    <w:rsid w:val="00113293"/>
    <w:rsid w:val="00120860"/>
    <w:rsid w:val="00174D8C"/>
    <w:rsid w:val="00180578"/>
    <w:rsid w:val="00190C3E"/>
    <w:rsid w:val="001B651B"/>
    <w:rsid w:val="001C2438"/>
    <w:rsid w:val="001C648E"/>
    <w:rsid w:val="001C6E16"/>
    <w:rsid w:val="001D3002"/>
    <w:rsid w:val="001E05E1"/>
    <w:rsid w:val="001F47B6"/>
    <w:rsid w:val="00203583"/>
    <w:rsid w:val="002143F4"/>
    <w:rsid w:val="002209E1"/>
    <w:rsid w:val="00230745"/>
    <w:rsid w:val="00250443"/>
    <w:rsid w:val="002745AB"/>
    <w:rsid w:val="002C1D8B"/>
    <w:rsid w:val="002D5462"/>
    <w:rsid w:val="002E0437"/>
    <w:rsid w:val="002E4BA8"/>
    <w:rsid w:val="002F164C"/>
    <w:rsid w:val="0030399A"/>
    <w:rsid w:val="003210B6"/>
    <w:rsid w:val="00343566"/>
    <w:rsid w:val="00354DFC"/>
    <w:rsid w:val="00363D6B"/>
    <w:rsid w:val="003841F4"/>
    <w:rsid w:val="003A17D2"/>
    <w:rsid w:val="003B04D1"/>
    <w:rsid w:val="003C39BF"/>
    <w:rsid w:val="003E0C42"/>
    <w:rsid w:val="003F0C67"/>
    <w:rsid w:val="003F5E33"/>
    <w:rsid w:val="004116F6"/>
    <w:rsid w:val="004456D6"/>
    <w:rsid w:val="004561D3"/>
    <w:rsid w:val="004771BB"/>
    <w:rsid w:val="00482CD5"/>
    <w:rsid w:val="004D09FB"/>
    <w:rsid w:val="004E0A50"/>
    <w:rsid w:val="004F58FC"/>
    <w:rsid w:val="004F7785"/>
    <w:rsid w:val="00522854"/>
    <w:rsid w:val="00531875"/>
    <w:rsid w:val="005650BC"/>
    <w:rsid w:val="00577085"/>
    <w:rsid w:val="005819C6"/>
    <w:rsid w:val="005851E5"/>
    <w:rsid w:val="005A4BC4"/>
    <w:rsid w:val="005A6136"/>
    <w:rsid w:val="005E59A3"/>
    <w:rsid w:val="005F4462"/>
    <w:rsid w:val="005F7AD9"/>
    <w:rsid w:val="00604CC8"/>
    <w:rsid w:val="00641EB7"/>
    <w:rsid w:val="00660DA5"/>
    <w:rsid w:val="00664027"/>
    <w:rsid w:val="00666B48"/>
    <w:rsid w:val="00673C49"/>
    <w:rsid w:val="006856BA"/>
    <w:rsid w:val="00686E0B"/>
    <w:rsid w:val="006938A4"/>
    <w:rsid w:val="006D4756"/>
    <w:rsid w:val="006F0F42"/>
    <w:rsid w:val="006F5EED"/>
    <w:rsid w:val="00716796"/>
    <w:rsid w:val="00716887"/>
    <w:rsid w:val="0073009E"/>
    <w:rsid w:val="007352A5"/>
    <w:rsid w:val="00743A32"/>
    <w:rsid w:val="007506B7"/>
    <w:rsid w:val="007509EB"/>
    <w:rsid w:val="00756801"/>
    <w:rsid w:val="00761E91"/>
    <w:rsid w:val="00767320"/>
    <w:rsid w:val="007A7E7A"/>
    <w:rsid w:val="007D7C6A"/>
    <w:rsid w:val="007E0C6D"/>
    <w:rsid w:val="00810B2F"/>
    <w:rsid w:val="008441E4"/>
    <w:rsid w:val="00876478"/>
    <w:rsid w:val="008806A3"/>
    <w:rsid w:val="00882349"/>
    <w:rsid w:val="008852E2"/>
    <w:rsid w:val="00892FEF"/>
    <w:rsid w:val="00894C29"/>
    <w:rsid w:val="0090785B"/>
    <w:rsid w:val="0091147D"/>
    <w:rsid w:val="009412B3"/>
    <w:rsid w:val="00944A3B"/>
    <w:rsid w:val="0095225E"/>
    <w:rsid w:val="009568E8"/>
    <w:rsid w:val="009618B3"/>
    <w:rsid w:val="00966F54"/>
    <w:rsid w:val="00975408"/>
    <w:rsid w:val="009915FB"/>
    <w:rsid w:val="009B206E"/>
    <w:rsid w:val="009D5B6D"/>
    <w:rsid w:val="009F2F52"/>
    <w:rsid w:val="009F5D37"/>
    <w:rsid w:val="00A03BE4"/>
    <w:rsid w:val="00A33BBE"/>
    <w:rsid w:val="00A62A9A"/>
    <w:rsid w:val="00A67769"/>
    <w:rsid w:val="00A70401"/>
    <w:rsid w:val="00A7335C"/>
    <w:rsid w:val="00A75B2B"/>
    <w:rsid w:val="00A97B15"/>
    <w:rsid w:val="00AB7FF9"/>
    <w:rsid w:val="00AC19BC"/>
    <w:rsid w:val="00AC5F23"/>
    <w:rsid w:val="00AC5F7D"/>
    <w:rsid w:val="00AD3DE3"/>
    <w:rsid w:val="00AD512A"/>
    <w:rsid w:val="00AD7F9F"/>
    <w:rsid w:val="00AE3F2E"/>
    <w:rsid w:val="00B06D6D"/>
    <w:rsid w:val="00B13A68"/>
    <w:rsid w:val="00B20777"/>
    <w:rsid w:val="00B37C0A"/>
    <w:rsid w:val="00B475BA"/>
    <w:rsid w:val="00B65FFC"/>
    <w:rsid w:val="00BB3190"/>
    <w:rsid w:val="00BC1C50"/>
    <w:rsid w:val="00C133CC"/>
    <w:rsid w:val="00C41603"/>
    <w:rsid w:val="00C53E09"/>
    <w:rsid w:val="00C60A1E"/>
    <w:rsid w:val="00C83AD5"/>
    <w:rsid w:val="00CC192D"/>
    <w:rsid w:val="00CC2937"/>
    <w:rsid w:val="00CC3185"/>
    <w:rsid w:val="00CC385B"/>
    <w:rsid w:val="00CF479F"/>
    <w:rsid w:val="00D15ED1"/>
    <w:rsid w:val="00D22A7B"/>
    <w:rsid w:val="00D3110B"/>
    <w:rsid w:val="00D41B3E"/>
    <w:rsid w:val="00D731F0"/>
    <w:rsid w:val="00D8763E"/>
    <w:rsid w:val="00DB581F"/>
    <w:rsid w:val="00DC6F83"/>
    <w:rsid w:val="00DD317D"/>
    <w:rsid w:val="00DF7696"/>
    <w:rsid w:val="00DF7963"/>
    <w:rsid w:val="00E10E50"/>
    <w:rsid w:val="00E13705"/>
    <w:rsid w:val="00E22D2F"/>
    <w:rsid w:val="00E433BB"/>
    <w:rsid w:val="00E433EF"/>
    <w:rsid w:val="00E51C1B"/>
    <w:rsid w:val="00E531C5"/>
    <w:rsid w:val="00E54621"/>
    <w:rsid w:val="00E77925"/>
    <w:rsid w:val="00E8251D"/>
    <w:rsid w:val="00ED56BA"/>
    <w:rsid w:val="00ED66A7"/>
    <w:rsid w:val="00ED758D"/>
    <w:rsid w:val="00EF18C7"/>
    <w:rsid w:val="00F13587"/>
    <w:rsid w:val="00F240AF"/>
    <w:rsid w:val="00F26ECA"/>
    <w:rsid w:val="00F330C7"/>
    <w:rsid w:val="00F37E3B"/>
    <w:rsid w:val="00F4651F"/>
    <w:rsid w:val="00F610BB"/>
    <w:rsid w:val="00FA1CE3"/>
    <w:rsid w:val="00FA7C12"/>
    <w:rsid w:val="00FB0990"/>
    <w:rsid w:val="00FC4B57"/>
    <w:rsid w:val="00FC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0E5C05"/>
  <w15:chartTrackingRefBased/>
  <w15:docId w15:val="{55D31B38-EEFD-4801-8E53-BCD708E8E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6A7"/>
    <w:rPr>
      <w:rFonts w:ascii="Arial" w:hAnsi="Arial"/>
      <w:sz w:val="26"/>
    </w:rPr>
  </w:style>
  <w:style w:type="paragraph" w:styleId="Titre1">
    <w:name w:val="heading 1"/>
    <w:basedOn w:val="Normal"/>
    <w:next w:val="Normal"/>
    <w:link w:val="Titre1Car"/>
    <w:uiPriority w:val="9"/>
    <w:qFormat/>
    <w:rsid w:val="00F37E3B"/>
    <w:pPr>
      <w:keepNext/>
      <w:keepLines/>
      <w:spacing w:before="240" w:after="0"/>
      <w:outlineLvl w:val="0"/>
    </w:pPr>
    <w:rPr>
      <w:rFonts w:eastAsiaTheme="majorEastAsia" w:cstheme="majorBidi"/>
      <w:color w:val="4472C4" w:themeColor="accent1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433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433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7E3B"/>
    <w:rPr>
      <w:rFonts w:ascii="Arial" w:eastAsiaTheme="majorEastAsia" w:hAnsi="Arial" w:cstheme="majorBidi"/>
      <w:color w:val="4472C4" w:themeColor="accent1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433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433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354D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4DFC"/>
    <w:rPr>
      <w:rFonts w:ascii="Arial" w:hAnsi="Arial"/>
      <w:sz w:val="32"/>
    </w:rPr>
  </w:style>
  <w:style w:type="paragraph" w:styleId="Pieddepage">
    <w:name w:val="footer"/>
    <w:basedOn w:val="Normal"/>
    <w:link w:val="PieddepageCar"/>
    <w:uiPriority w:val="99"/>
    <w:unhideWhenUsed/>
    <w:rsid w:val="00354D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4DFC"/>
    <w:rPr>
      <w:rFonts w:ascii="Arial" w:hAnsi="Arial"/>
      <w:sz w:val="32"/>
    </w:rPr>
  </w:style>
  <w:style w:type="character" w:styleId="Lienhypertexte">
    <w:name w:val="Hyperlink"/>
    <w:basedOn w:val="Policepardfaut"/>
    <w:uiPriority w:val="99"/>
    <w:unhideWhenUsed/>
    <w:rsid w:val="00A67769"/>
    <w:rPr>
      <w:color w:val="0563C1" w:themeColor="hyperlink"/>
      <w:u w:val="single"/>
    </w:rPr>
  </w:style>
  <w:style w:type="character" w:customStyle="1" w:styleId="lang-en">
    <w:name w:val="lang-en"/>
    <w:basedOn w:val="Policepardfaut"/>
    <w:rsid w:val="00A67769"/>
  </w:style>
  <w:style w:type="paragraph" w:styleId="En-ttedetabledesmatires">
    <w:name w:val="TOC Heading"/>
    <w:basedOn w:val="Titre1"/>
    <w:next w:val="Normal"/>
    <w:uiPriority w:val="39"/>
    <w:unhideWhenUsed/>
    <w:qFormat/>
    <w:rsid w:val="00C83AD5"/>
    <w:pPr>
      <w:outlineLvl w:val="9"/>
    </w:pPr>
    <w:rPr>
      <w:rFonts w:asciiTheme="majorHAnsi" w:hAnsiTheme="majorHAnsi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22A7B"/>
    <w:pPr>
      <w:tabs>
        <w:tab w:val="right" w:leader="dot" w:pos="10456"/>
      </w:tabs>
      <w:spacing w:before="240" w:after="100"/>
    </w:pPr>
  </w:style>
  <w:style w:type="paragraph" w:styleId="Sansinterligne">
    <w:name w:val="No Spacing"/>
    <w:uiPriority w:val="1"/>
    <w:qFormat/>
    <w:rsid w:val="00180578"/>
    <w:pPr>
      <w:spacing w:after="0" w:line="240" w:lineRule="auto"/>
    </w:pPr>
    <w:rPr>
      <w:rFonts w:ascii="Arial" w:hAnsi="Arial"/>
      <w:sz w:val="32"/>
    </w:rPr>
  </w:style>
  <w:style w:type="paragraph" w:styleId="Paragraphedeliste">
    <w:name w:val="List Paragraph"/>
    <w:basedOn w:val="Normal"/>
    <w:uiPriority w:val="34"/>
    <w:qFormat/>
    <w:rsid w:val="004F58FC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ED66A7"/>
    <w:rPr>
      <w:b/>
      <w:bCs/>
    </w:rPr>
  </w:style>
  <w:style w:type="table" w:styleId="Grilledutableau">
    <w:name w:val="Table Grid"/>
    <w:basedOn w:val="TableauNormal"/>
    <w:uiPriority w:val="39"/>
    <w:rsid w:val="00565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E10E5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10E5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10E50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10E5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10E50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4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rre\Documents\IUT%20ORSAY\S1\Projet\Projet%20HTML\J_Petillion_Meulle-Stef\Charte\page_gard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4D91E-709A-483E-9AEE-D26AA992D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page_garde.dotx</Template>
  <TotalTime>571</TotalTime>
  <Pages>6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</dc:creator>
  <cp:keywords/>
  <dc:description/>
  <cp:lastModifiedBy>PETILLION Pierre</cp:lastModifiedBy>
  <cp:revision>21</cp:revision>
  <cp:lastPrinted>2021-03-21T22:30:00Z</cp:lastPrinted>
  <dcterms:created xsi:type="dcterms:W3CDTF">2021-02-02T21:17:00Z</dcterms:created>
  <dcterms:modified xsi:type="dcterms:W3CDTF">2021-04-19T20:00:00Z</dcterms:modified>
</cp:coreProperties>
</file>